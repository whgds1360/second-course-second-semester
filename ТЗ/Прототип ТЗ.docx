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A10E" w14:textId="64B46706" w:rsidR="00990EAC" w:rsidRPr="001F1A11" w:rsidRDefault="00990EAC" w:rsidP="00277614">
      <w:pPr>
        <w:ind w:left="2126"/>
        <w:rPr>
          <w:noProof/>
          <w:lang w:val="en-US"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035A26" w14:paraId="171EF3DA" w14:textId="77777777" w:rsidTr="00990EAC">
        <w:tc>
          <w:tcPr>
            <w:tcW w:w="4821" w:type="dxa"/>
          </w:tcPr>
          <w:p w14:paraId="78A88FFE" w14:textId="77777777" w:rsidR="00990EAC" w:rsidRPr="00646136" w:rsidRDefault="00990EAC" w:rsidP="00A6518F">
            <w:pPr>
              <w:ind w:firstLine="0"/>
            </w:pPr>
            <w:r>
              <w:t>СОГЛАСОВАНО</w:t>
            </w:r>
          </w:p>
        </w:tc>
        <w:tc>
          <w:tcPr>
            <w:tcW w:w="1162" w:type="dxa"/>
          </w:tcPr>
          <w:p w14:paraId="75A8F17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6D45501A" w14:textId="77777777" w:rsidR="00990EAC" w:rsidRPr="00646136" w:rsidRDefault="00990EAC" w:rsidP="00A6518F">
            <w:pPr>
              <w:ind w:firstLine="0"/>
            </w:pPr>
            <w:r w:rsidRPr="00646136">
              <w:t>УТВЕРЖДАЮ</w:t>
            </w:r>
          </w:p>
        </w:tc>
      </w:tr>
      <w:tr w:rsidR="00035A26" w14:paraId="601542A4" w14:textId="77777777" w:rsidTr="00990EAC">
        <w:trPr>
          <w:trHeight w:val="2047"/>
        </w:trPr>
        <w:tc>
          <w:tcPr>
            <w:tcW w:w="4821" w:type="dxa"/>
            <w:hideMark/>
          </w:tcPr>
          <w:p w14:paraId="197DB628" w14:textId="5A82405A" w:rsidR="00990EAC" w:rsidRPr="00646136" w:rsidRDefault="00F62A47" w:rsidP="00A6518F">
            <w:pPr>
              <w:ind w:firstLine="0"/>
            </w:pPr>
            <w:r>
              <w:t>Преподаватель по анализу и разработке ТЗ</w:t>
            </w:r>
          </w:p>
          <w:p w14:paraId="06C1ECB5" w14:textId="00CE7411" w:rsidR="00990EAC" w:rsidRPr="00F76EBD" w:rsidRDefault="00990EAC" w:rsidP="00A6518F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BA4E82">
              <w:t>Гюльмамедова</w:t>
            </w:r>
            <w:r w:rsidR="006B27C2">
              <w:t xml:space="preserve"> </w:t>
            </w:r>
            <w:r w:rsidR="00BA4E82">
              <w:t>Л</w:t>
            </w:r>
            <w:r w:rsidR="006B27C2">
              <w:t>.</w:t>
            </w:r>
            <w:r w:rsidR="00BA4E82">
              <w:t>Э</w:t>
            </w:r>
            <w:r w:rsidR="006B27C2">
              <w:t>.</w:t>
            </w:r>
          </w:p>
          <w:p w14:paraId="7168C491" w14:textId="3FEFA818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  <w:tc>
          <w:tcPr>
            <w:tcW w:w="1162" w:type="dxa"/>
          </w:tcPr>
          <w:p w14:paraId="5B49D94C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27E7F7E5" w14:textId="6610491C" w:rsidR="00990EAC" w:rsidRPr="00646136" w:rsidRDefault="00DC5FE1" w:rsidP="00A6518F">
            <w:pPr>
              <w:ind w:firstLine="0"/>
            </w:pPr>
            <w:r>
              <w:t>Руководитель</w:t>
            </w:r>
            <w:r w:rsidR="00F62A47">
              <w:t xml:space="preserve"> ОП</w:t>
            </w:r>
          </w:p>
          <w:p w14:paraId="091DDD7E" w14:textId="648221A5" w:rsidR="00990EAC" w:rsidRPr="00646136" w:rsidRDefault="00C00974" w:rsidP="00A6518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B67931">
              <w:t>Чистяков</w:t>
            </w:r>
            <w:r w:rsidR="006B27C2">
              <w:t xml:space="preserve"> </w:t>
            </w:r>
            <w:r w:rsidR="00B67931">
              <w:t>Г</w:t>
            </w:r>
            <w:r w:rsidR="006B27C2">
              <w:t>.</w:t>
            </w:r>
            <w:r w:rsidR="00B67931">
              <w:t>А</w:t>
            </w:r>
            <w:r w:rsidR="006B27C2">
              <w:t>.</w:t>
            </w:r>
          </w:p>
          <w:p w14:paraId="3DBEE99F" w14:textId="4059611F" w:rsidR="00990EAC" w:rsidRPr="00F62A47" w:rsidRDefault="00D31A36" w:rsidP="00A6518F">
            <w:pPr>
              <w:ind w:firstLine="0"/>
            </w:pPr>
            <w:r>
              <w:t>«____» _____________ 20__</w:t>
            </w:r>
            <w:r w:rsidR="00990EAC" w:rsidRPr="00646136">
              <w:t> г.</w:t>
            </w:r>
          </w:p>
        </w:tc>
      </w:tr>
    </w:tbl>
    <w:p w14:paraId="2AAA6B2A" w14:textId="77777777" w:rsidR="00990EAC" w:rsidRPr="00646136" w:rsidRDefault="00990EAC" w:rsidP="00EA6493">
      <w:pPr>
        <w:rPr>
          <w:noProof/>
        </w:rPr>
      </w:pPr>
    </w:p>
    <w:p w14:paraId="66DDFF13" w14:textId="77777777" w:rsidR="00990EAC" w:rsidRPr="00646136" w:rsidRDefault="00990EAC" w:rsidP="00990EAC"/>
    <w:p w14:paraId="6D8F6D6B" w14:textId="77777777" w:rsidR="00990EAC" w:rsidRPr="00646136" w:rsidRDefault="00990EAC" w:rsidP="00990EAC"/>
    <w:p w14:paraId="326582D4" w14:textId="6E9C214C" w:rsidR="00990EAC" w:rsidRPr="00646136" w:rsidRDefault="00A6518F" w:rsidP="00A6518F">
      <w:pPr>
        <w:pStyle w:val="vguxTitleDocName"/>
      </w:pPr>
      <w:r>
        <w:rPr>
          <w:lang w:val="ru-RU"/>
        </w:rPr>
        <w:t>ТЕХНИЧЕСКОЕ ЗАДАНИЕ</w:t>
      </w:r>
    </w:p>
    <w:p w14:paraId="0A9957D8" w14:textId="70212D17" w:rsidR="0013162A" w:rsidRDefault="00990EAC" w:rsidP="0013162A">
      <w:pPr>
        <w:ind w:firstLine="0"/>
        <w:jc w:val="center"/>
      </w:pPr>
      <w:r w:rsidRPr="00646136">
        <w:t xml:space="preserve">на </w:t>
      </w:r>
      <w:r w:rsidR="00F2337D">
        <w:t>разработку</w:t>
      </w:r>
    </w:p>
    <w:p w14:paraId="1AC91821" w14:textId="5AAFC30D" w:rsidR="00990EAC" w:rsidRPr="006B27C2" w:rsidRDefault="006B27C2" w:rsidP="0013162A">
      <w:pPr>
        <w:ind w:firstLine="0"/>
        <w:jc w:val="center"/>
        <w:rPr>
          <w:u w:val="single"/>
        </w:rPr>
      </w:pPr>
      <w:r w:rsidRPr="006B27C2">
        <w:rPr>
          <w:u w:val="single"/>
        </w:rPr>
        <w:t>игры «</w:t>
      </w:r>
      <w:r w:rsidR="001F1A11">
        <w:rPr>
          <w:u w:val="single"/>
        </w:rPr>
        <w:t>Змейка</w:t>
      </w:r>
      <w:r w:rsidRPr="006B27C2">
        <w:rPr>
          <w:u w:val="single"/>
        </w:rPr>
        <w:t>»</w:t>
      </w:r>
    </w:p>
    <w:p w14:paraId="2FAF6D5A" w14:textId="77777777" w:rsidR="00990EAC" w:rsidRPr="00646136" w:rsidRDefault="00990EAC" w:rsidP="00303DC8"/>
    <w:p w14:paraId="7802D47B" w14:textId="77777777" w:rsidR="00990EAC" w:rsidRPr="00646136" w:rsidRDefault="00990EAC" w:rsidP="00303DC8"/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035A26" w14:paraId="6C30B23A" w14:textId="77777777" w:rsidTr="003E22A5">
        <w:tc>
          <w:tcPr>
            <w:tcW w:w="4821" w:type="dxa"/>
          </w:tcPr>
          <w:p w14:paraId="1F9E7B21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DE671FD" w14:textId="77777777" w:rsidR="00990EAC" w:rsidRPr="00646136" w:rsidRDefault="00990EAC" w:rsidP="00990EAC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CAFB7F3" w14:textId="77777777" w:rsidR="00990EAC" w:rsidRPr="00646136" w:rsidRDefault="00990EAC" w:rsidP="0013162A">
            <w:pPr>
              <w:ind w:firstLine="0"/>
            </w:pPr>
            <w:r w:rsidRPr="00646136">
              <w:t>СОГЛАСОВАНО</w:t>
            </w:r>
          </w:p>
        </w:tc>
      </w:tr>
      <w:tr w:rsidR="00DB67CB" w14:paraId="6E79C311" w14:textId="77777777" w:rsidTr="003E22A5">
        <w:trPr>
          <w:trHeight w:val="1713"/>
        </w:trPr>
        <w:tc>
          <w:tcPr>
            <w:tcW w:w="4821" w:type="dxa"/>
            <w:hideMark/>
          </w:tcPr>
          <w:p w14:paraId="2FFD1A4A" w14:textId="710DAE54" w:rsidR="00DB67CB" w:rsidRPr="00646136" w:rsidRDefault="00F62A47" w:rsidP="0013162A">
            <w:pPr>
              <w:ind w:firstLine="0"/>
            </w:pPr>
            <w:r>
              <w:t>Студент к</w:t>
            </w:r>
            <w:r w:rsidR="002502BF">
              <w:t>олледж</w:t>
            </w:r>
            <w:r>
              <w:t>а</w:t>
            </w:r>
            <w:r w:rsidR="002502BF">
              <w:t xml:space="preserve"> </w:t>
            </w:r>
            <w:proofErr w:type="spellStart"/>
            <w:r w:rsidR="002502BF">
              <w:t>ВятГУ</w:t>
            </w:r>
            <w:proofErr w:type="spellEnd"/>
          </w:p>
          <w:p w14:paraId="1BE65011" w14:textId="30FC61D7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FD0C4A">
              <w:t xml:space="preserve"> </w:t>
            </w:r>
            <w:r w:rsidR="001F1A11">
              <w:t>Шильников М.Ю.</w:t>
            </w:r>
          </w:p>
          <w:p w14:paraId="391E9847" w14:textId="39FD68BF" w:rsidR="00DB67CB" w:rsidRPr="00646136" w:rsidRDefault="00DB67CB" w:rsidP="0013162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65C4A658" w14:textId="77777777" w:rsidR="00DB67CB" w:rsidRPr="00646136" w:rsidRDefault="00DB67CB" w:rsidP="00DB67CB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2D0A277D" w14:textId="64244D7F" w:rsidR="00DB67CB" w:rsidRPr="00646136" w:rsidRDefault="002502BF" w:rsidP="0013162A">
            <w:pPr>
              <w:ind w:firstLine="0"/>
            </w:pPr>
            <w:r>
              <w:t>Преподаватель по учебной практике</w:t>
            </w:r>
          </w:p>
          <w:p w14:paraId="2CA16E67" w14:textId="0F196DED" w:rsidR="00DB67CB" w:rsidRPr="00646136" w:rsidRDefault="00DB67CB" w:rsidP="0013162A">
            <w:pPr>
              <w:ind w:firstLine="0"/>
            </w:pPr>
            <w:r w:rsidRPr="00646136">
              <w:t>________________</w:t>
            </w:r>
            <w:r w:rsidR="006B27C2">
              <w:t xml:space="preserve"> Самоделкин П.А.</w:t>
            </w:r>
          </w:p>
          <w:p w14:paraId="481526AE" w14:textId="28E6C5C8" w:rsidR="00D37FCB" w:rsidRPr="00D37FCB" w:rsidRDefault="00DB67CB" w:rsidP="0013162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  <w:tr w:rsidR="003E22A5" w14:paraId="415F2DB0" w14:textId="77777777" w:rsidTr="003E22A5">
        <w:trPr>
          <w:trHeight w:val="419"/>
        </w:trPr>
        <w:tc>
          <w:tcPr>
            <w:tcW w:w="4821" w:type="dxa"/>
          </w:tcPr>
          <w:p w14:paraId="2D3A0885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26659269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21AE938C" w14:textId="37EF1496" w:rsidR="003E22A5" w:rsidRPr="00D31A36" w:rsidRDefault="003E22A5" w:rsidP="003E22A5">
            <w:pPr>
              <w:ind w:firstLine="0"/>
            </w:pPr>
            <w:r w:rsidRPr="00646136">
              <w:t>СОГЛАСОВАНО</w:t>
            </w:r>
          </w:p>
        </w:tc>
      </w:tr>
      <w:tr w:rsidR="003E22A5" w14:paraId="10817EA7" w14:textId="77777777" w:rsidTr="003E22A5">
        <w:trPr>
          <w:trHeight w:val="1713"/>
        </w:trPr>
        <w:tc>
          <w:tcPr>
            <w:tcW w:w="4821" w:type="dxa"/>
          </w:tcPr>
          <w:p w14:paraId="7B688BE1" w14:textId="77777777" w:rsidR="003E22A5" w:rsidRPr="00D31A36" w:rsidRDefault="003E22A5" w:rsidP="003E22A5">
            <w:pPr>
              <w:ind w:firstLine="0"/>
            </w:pPr>
          </w:p>
        </w:tc>
        <w:tc>
          <w:tcPr>
            <w:tcW w:w="1134" w:type="dxa"/>
          </w:tcPr>
          <w:p w14:paraId="74CB39DC" w14:textId="77777777" w:rsidR="003E22A5" w:rsidRPr="00646136" w:rsidRDefault="003E22A5" w:rsidP="003E22A5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69F58FF0" w14:textId="7F05D23F" w:rsidR="003E22A5" w:rsidRPr="00646136" w:rsidRDefault="002502BF" w:rsidP="003E22A5">
            <w:pPr>
              <w:ind w:firstLine="0"/>
            </w:pPr>
            <w:r>
              <w:t xml:space="preserve">Преподаватель по </w:t>
            </w:r>
            <w:r w:rsidR="00EA7476">
              <w:t>внедрению</w:t>
            </w:r>
            <w:r>
              <w:t xml:space="preserve"> ИС</w:t>
            </w:r>
          </w:p>
          <w:p w14:paraId="0C9FD50A" w14:textId="0B475A97" w:rsidR="003E22A5" w:rsidRPr="00646136" w:rsidRDefault="003E22A5" w:rsidP="003E22A5">
            <w:pPr>
              <w:ind w:firstLine="0"/>
            </w:pPr>
            <w:r w:rsidRPr="00646136">
              <w:t>________________</w:t>
            </w:r>
            <w:r w:rsidR="006B27C2">
              <w:t xml:space="preserve"> Самоделкин П.А</w:t>
            </w:r>
            <w:r w:rsidR="00BA4E82">
              <w:t>.</w:t>
            </w:r>
          </w:p>
          <w:p w14:paraId="3377A854" w14:textId="6ABC94DB" w:rsidR="003E22A5" w:rsidRPr="00D31A36" w:rsidRDefault="003E22A5" w:rsidP="003E22A5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4EEED0FE" w14:textId="52D2A6A5" w:rsidR="00D2756B" w:rsidRDefault="00D2756B" w:rsidP="003E22A5">
      <w:pPr>
        <w:ind w:firstLine="0"/>
      </w:pPr>
    </w:p>
    <w:p w14:paraId="2821F77F" w14:textId="77777777" w:rsidR="003E22A5" w:rsidRDefault="003E22A5" w:rsidP="003E22A5">
      <w:pPr>
        <w:ind w:firstLine="0"/>
      </w:pPr>
    </w:p>
    <w:p w14:paraId="0E468CFB" w14:textId="721BA3C1" w:rsidR="00D2756B" w:rsidRDefault="00D2756B" w:rsidP="00303DC8"/>
    <w:p w14:paraId="195BB252" w14:textId="3E6197FF" w:rsidR="00990EAC" w:rsidRDefault="00990EAC" w:rsidP="00303DC8"/>
    <w:p w14:paraId="4110DC7E" w14:textId="11FCBDFD" w:rsidR="00D2756B" w:rsidRDefault="00D2756B" w:rsidP="00303DC8"/>
    <w:p w14:paraId="2DD731FE" w14:textId="77777777" w:rsidR="00F113BF" w:rsidRDefault="00F113BF" w:rsidP="00303DC8"/>
    <w:p w14:paraId="15D082F6" w14:textId="7997CA7D" w:rsidR="00990EAC" w:rsidRPr="00646136" w:rsidRDefault="00D2756B" w:rsidP="006B27C2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>20</w:t>
      </w:r>
      <w:r w:rsidR="005A4E60">
        <w:t>2</w:t>
      </w:r>
      <w:r w:rsidR="006B27C2">
        <w:t>6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Pr="00B32BB5" w:rsidRDefault="00442256">
          <w:pPr>
            <w:pStyle w:val="afb"/>
            <w:rPr>
              <w:color w:val="auto"/>
              <w:sz w:val="24"/>
              <w:szCs w:val="24"/>
            </w:rPr>
          </w:pPr>
        </w:p>
        <w:p w14:paraId="6AF2CFA0" w14:textId="6161A797" w:rsidR="00C82080" w:rsidRDefault="00442256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B32BB5">
            <w:fldChar w:fldCharType="begin"/>
          </w:r>
          <w:r w:rsidRPr="00B32BB5">
            <w:instrText xml:space="preserve"> TOC \o "1-3" \h \z \u </w:instrText>
          </w:r>
          <w:r w:rsidRPr="00B32BB5">
            <w:fldChar w:fldCharType="separate"/>
          </w:r>
          <w:hyperlink w:anchor="_Toc223514260" w:history="1">
            <w:r w:rsidR="00C82080" w:rsidRPr="00147D3D">
              <w:rPr>
                <w:rStyle w:val="a6"/>
              </w:rPr>
              <w:t>Введение</w:t>
            </w:r>
            <w:r w:rsidR="00C82080">
              <w:rPr>
                <w:webHidden/>
              </w:rPr>
              <w:tab/>
            </w:r>
            <w:r w:rsidR="00C82080">
              <w:rPr>
                <w:webHidden/>
              </w:rPr>
              <w:fldChar w:fldCharType="begin"/>
            </w:r>
            <w:r w:rsidR="00C82080">
              <w:rPr>
                <w:webHidden/>
              </w:rPr>
              <w:instrText xml:space="preserve"> PAGEREF _Toc223514260 \h </w:instrText>
            </w:r>
            <w:r w:rsidR="00C82080">
              <w:rPr>
                <w:webHidden/>
              </w:rPr>
            </w:r>
            <w:r w:rsidR="00C82080">
              <w:rPr>
                <w:webHidden/>
              </w:rPr>
              <w:fldChar w:fldCharType="separate"/>
            </w:r>
            <w:r w:rsidR="00C82080">
              <w:rPr>
                <w:webHidden/>
              </w:rPr>
              <w:t>3</w:t>
            </w:r>
            <w:r w:rsidR="00C82080">
              <w:rPr>
                <w:webHidden/>
              </w:rPr>
              <w:fldChar w:fldCharType="end"/>
            </w:r>
          </w:hyperlink>
        </w:p>
        <w:p w14:paraId="00141714" w14:textId="62A22963" w:rsidR="00C82080" w:rsidRDefault="00C82080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61" w:history="1">
            <w:r w:rsidRPr="00147D3D"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DC607C0" w14:textId="51107167" w:rsidR="00C82080" w:rsidRDefault="00C82080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62" w:history="1">
            <w:r w:rsidRPr="00147D3D"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1240E0B" w14:textId="41E4AF7E" w:rsidR="00C82080" w:rsidRDefault="00C82080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63" w:history="1">
            <w:r w:rsidRPr="00147D3D">
              <w:rPr>
                <w:rStyle w:val="a6"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Основные сведения о разработке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3B936F" w14:textId="4F4D21C6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64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B94088D" w14:textId="1EB680B0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65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918F38B" w14:textId="2049CB67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66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441209" w14:textId="70562568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67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774A462" w14:textId="176528CD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68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Назначение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0D31786" w14:textId="52A7CD9C" w:rsidR="00C82080" w:rsidRDefault="00C82080" w:rsidP="002B1D4D">
          <w:pPr>
            <w:pStyle w:val="3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69" w:history="1">
            <w:r w:rsidRPr="00147D3D">
              <w:rPr>
                <w:rStyle w:val="a6"/>
              </w:rPr>
              <w:t>3.5.1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D3A33F0" w14:textId="148288CE" w:rsidR="00C82080" w:rsidRDefault="00C82080" w:rsidP="002B1D4D">
          <w:pPr>
            <w:pStyle w:val="3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0" w:history="1">
            <w:r w:rsidRPr="00147D3D">
              <w:rPr>
                <w:rStyle w:val="a6"/>
                <w:lang w:val="en-US"/>
              </w:rPr>
              <w:t>3.5.2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CE76A3C" w14:textId="65496088" w:rsidR="00C82080" w:rsidRDefault="00C82080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1" w:history="1">
            <w:r w:rsidRPr="00147D3D"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4E356F1" w14:textId="38CB8186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2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08B188A" w14:textId="6C87D4F9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3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Обзор аналогов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33960CB" w14:textId="1A26DACE" w:rsidR="00C82080" w:rsidRDefault="00C82080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4" w:history="1">
            <w:r w:rsidRPr="00147D3D"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результатам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B430C8F" w14:textId="517606EE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5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Правила игры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645A85D" w14:textId="40CAECC2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6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958A62B" w14:textId="7552A3F3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7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8EB83CF" w14:textId="0D333270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8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E2C5AEB" w14:textId="4F2D49D2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79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6A89E1F" w14:textId="21998CB8" w:rsidR="00C82080" w:rsidRDefault="00C82080" w:rsidP="002B1D4D">
          <w:pPr>
            <w:pStyle w:val="3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80" w:history="1">
            <w:r w:rsidRPr="00147D3D">
              <w:rPr>
                <w:rStyle w:val="a6"/>
              </w:rPr>
              <w:t>5.5.1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DC6E04F" w14:textId="2514F4F2" w:rsidR="00C82080" w:rsidRDefault="00C82080" w:rsidP="002B1D4D">
          <w:pPr>
            <w:pStyle w:val="3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81" w:history="1">
            <w:r w:rsidRPr="00147D3D">
              <w:rPr>
                <w:rStyle w:val="a6"/>
              </w:rPr>
              <w:t>5.5.2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197F065" w14:textId="655D3803" w:rsidR="00C82080" w:rsidRDefault="00C82080" w:rsidP="002B1D4D">
          <w:pPr>
            <w:pStyle w:val="3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82" w:history="1">
            <w:r w:rsidRPr="00147D3D">
              <w:rPr>
                <w:rStyle w:val="a6"/>
              </w:rPr>
              <w:t>5.5.3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765F821" w14:textId="35B11DBC" w:rsidR="00C82080" w:rsidRDefault="00C82080" w:rsidP="002B1D4D">
          <w:pPr>
            <w:pStyle w:val="3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83" w:history="1">
            <w:r w:rsidRPr="00147D3D">
              <w:rPr>
                <w:rStyle w:val="a6"/>
              </w:rPr>
              <w:t>5.5.4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DECF74E" w14:textId="16DCF89F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85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надежности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6D86C11" w14:textId="00F9047A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86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37B67E0D" w14:textId="242CCD8C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87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патентной чистоте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F0E8333" w14:textId="64CF52FB" w:rsidR="00C82080" w:rsidRDefault="00C82080" w:rsidP="002B1D4D">
          <w:pPr>
            <w:pStyle w:val="2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88" w:history="1">
            <w:r w:rsidRPr="00147D3D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ACC2A80" w14:textId="5FC8848E" w:rsidR="00C82080" w:rsidRDefault="00C82080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89" w:history="1">
            <w:r w:rsidRPr="00147D3D"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Состав и содержание работ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587246D" w14:textId="43E7B5BB" w:rsidR="00C82080" w:rsidRDefault="00C82080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90" w:history="1">
            <w:r w:rsidRPr="00147D3D"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Порядок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C8D3EB7" w14:textId="75D9C70A" w:rsidR="00C82080" w:rsidRDefault="00C82080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91" w:history="1">
            <w:r w:rsidRPr="00147D3D"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1ABD981" w14:textId="5E3930AA" w:rsidR="00C82080" w:rsidRDefault="00C82080" w:rsidP="002B1D4D">
          <w:pPr>
            <w:pStyle w:val="11"/>
            <w:jc w:val="both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3514292" w:history="1">
            <w:r w:rsidRPr="00147D3D"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147D3D">
              <w:rPr>
                <w:rStyle w:val="a6"/>
              </w:rPr>
              <w:t>Требования к приемно-сдаточным процедурам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_Toc223514292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CF0F4E1" w14:textId="18C420B4" w:rsidR="00442256" w:rsidRPr="0023221D" w:rsidRDefault="00442256" w:rsidP="00EA4518">
          <w:pPr>
            <w:ind w:firstLine="0"/>
          </w:pPr>
          <w:r w:rsidRPr="00B32BB5">
            <w:rPr>
              <w:bCs/>
              <w:szCs w:val="24"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4CEE3E82" w14:textId="25F3BD8D" w:rsidR="00303DC8" w:rsidRDefault="00442256" w:rsidP="008A3C7E">
      <w:pPr>
        <w:pStyle w:val="1"/>
        <w:numPr>
          <w:ilvl w:val="0"/>
          <w:numId w:val="0"/>
        </w:numPr>
        <w:spacing w:after="240"/>
        <w:ind w:left="851"/>
      </w:pPr>
      <w:bookmarkStart w:id="0" w:name="_Toc223514260"/>
      <w:r>
        <w:lastRenderedPageBreak/>
        <w:t>Вв</w:t>
      </w:r>
      <w:r w:rsidR="005A4E60" w:rsidRPr="00F62DCD">
        <w:t>едение</w:t>
      </w:r>
      <w:bookmarkEnd w:id="0"/>
    </w:p>
    <w:p w14:paraId="12BB7F20" w14:textId="0A808AE7" w:rsidR="00FD1418" w:rsidRDefault="00FD1418" w:rsidP="008A29B0">
      <w:pPr>
        <w:ind w:firstLine="709"/>
      </w:pPr>
      <w:r>
        <w:t>Данный документ является техническим заданием на разработку игры «</w:t>
      </w:r>
      <w:r w:rsidR="008513B1">
        <w:t>Змейка</w:t>
      </w:r>
      <w:r>
        <w:t>», в котором описаны общие сведения о разработке, описании предметной области</w:t>
      </w:r>
      <w:r w:rsidR="00E51BF5" w:rsidRPr="00E51BF5">
        <w:t xml:space="preserve"> </w:t>
      </w:r>
      <w:r w:rsidR="00E51BF5">
        <w:t>и</w:t>
      </w:r>
      <w:r>
        <w:t xml:space="preserve"> требования к системе</w:t>
      </w:r>
      <w:r w:rsidR="00E51BF5">
        <w:t>.</w:t>
      </w:r>
    </w:p>
    <w:p w14:paraId="73F22F43" w14:textId="411E935D" w:rsidR="00FD1418" w:rsidRDefault="00FD1418" w:rsidP="008A29B0">
      <w:pPr>
        <w:ind w:firstLine="709"/>
      </w:pPr>
      <w:r>
        <w:t>Документ регламентирует этапы и сроки</w:t>
      </w:r>
      <w:r w:rsidR="00E51BF5" w:rsidRPr="00E51BF5">
        <w:t>,</w:t>
      </w:r>
      <w:r>
        <w:t xml:space="preserve"> результаты этапов </w:t>
      </w:r>
      <w:r w:rsidRPr="00E51BF5">
        <w:t>разработки,</w:t>
      </w:r>
      <w:r>
        <w:t xml:space="preserve"> процедуру приёма-сдаточных испытаний.</w:t>
      </w:r>
    </w:p>
    <w:p w14:paraId="12E4DC3F" w14:textId="59EEFDBD" w:rsidR="00FD1418" w:rsidRPr="00FD1418" w:rsidRDefault="00FD1418" w:rsidP="008A29B0">
      <w:pPr>
        <w:ind w:firstLine="709"/>
      </w:pPr>
      <w:r>
        <w:t>Настоящий документ предназначен для технического специалиста</w:t>
      </w:r>
      <w:r w:rsidR="004C1F79">
        <w:t xml:space="preserve"> и </w:t>
      </w:r>
      <w:r>
        <w:t>представителей заказчика работ приема сдаточной комиссии.</w:t>
      </w:r>
    </w:p>
    <w:p w14:paraId="794047BB" w14:textId="256C4421" w:rsidR="00A63893" w:rsidRDefault="00EB6A0B" w:rsidP="00C10B2D">
      <w:pPr>
        <w:pStyle w:val="1"/>
      </w:pPr>
      <w:bookmarkStart w:id="1" w:name="_Toc223514261"/>
      <w:bookmarkStart w:id="2" w:name="_Toc74526610"/>
      <w:bookmarkStart w:id="3" w:name="_Toc128474254"/>
      <w:r w:rsidRPr="00EB6A0B">
        <w:lastRenderedPageBreak/>
        <w:t>Термины и определения</w:t>
      </w:r>
      <w:bookmarkEnd w:id="1"/>
    </w:p>
    <w:p w14:paraId="43C48D17" w14:textId="77777777" w:rsid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Аркадная игра</w:t>
      </w:r>
      <w:r>
        <w:t xml:space="preserve"> – жанр компьютерных игр, характеризующийся простым управлением, короткими игровыми сессиями и постепенным усложнением.</w:t>
      </w:r>
    </w:p>
    <w:p w14:paraId="66657DB3" w14:textId="77777777" w:rsid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Графический интерфейс пользователя</w:t>
      </w:r>
      <w:r>
        <w:t xml:space="preserve"> – система средств для взаимодействия пользователя с программой на основе отображения информации на экране.</w:t>
      </w:r>
    </w:p>
    <w:p w14:paraId="5E942DC4" w14:textId="77777777" w:rsid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Игровое поле</w:t>
      </w:r>
      <w:r>
        <w:t xml:space="preserve"> – прямоугольная область, на которой происходит действие игры, разделённая на клетки.</w:t>
      </w:r>
    </w:p>
    <w:p w14:paraId="75ACAE10" w14:textId="77777777" w:rsid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Змейка</w:t>
      </w:r>
      <w:r>
        <w:t xml:space="preserve"> – совокупность сегментов (прямоугольников), представляющая управляемого персонажа.</w:t>
      </w:r>
    </w:p>
    <w:p w14:paraId="7C9E914C" w14:textId="46165450" w:rsid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Еда</w:t>
      </w:r>
      <w:r>
        <w:t xml:space="preserve"> – элемент, при съедании которого длина змейки увеличивается, а счёт игрока растёт.</w:t>
      </w:r>
    </w:p>
    <w:p w14:paraId="6A39099E" w14:textId="77777777" w:rsid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Коллизия</w:t>
      </w:r>
      <w:r>
        <w:t xml:space="preserve"> – событие столкновения объектов (змейки с границей поля, с собственным хвостом или с едой).</w:t>
      </w:r>
    </w:p>
    <w:p w14:paraId="63A1A4BE" w14:textId="6554004C" w:rsidR="00A82498" w:rsidRDefault="00A82498" w:rsidP="00A82498">
      <w:pPr>
        <w:pStyle w:val="1"/>
      </w:pPr>
      <w:bookmarkStart w:id="4" w:name="_Toc223514262"/>
      <w:r>
        <w:lastRenderedPageBreak/>
        <w:t>Перечень сокращений</w:t>
      </w:r>
      <w:bookmarkEnd w:id="4"/>
    </w:p>
    <w:p w14:paraId="3C8A6FF6" w14:textId="77777777" w:rsidR="008513B1" w:rsidRP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ПО</w:t>
      </w:r>
      <w:r w:rsidRPr="008513B1">
        <w:t xml:space="preserve"> – программное обеспечение.</w:t>
      </w:r>
    </w:p>
    <w:p w14:paraId="25F5FFA5" w14:textId="77777777" w:rsidR="008513B1" w:rsidRP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ПЭВМ</w:t>
      </w:r>
      <w:r w:rsidRPr="008513B1">
        <w:t xml:space="preserve"> – персональная электронно-вычислительная машина (персональный компьютер).</w:t>
      </w:r>
    </w:p>
    <w:p w14:paraId="695D1729" w14:textId="77777777" w:rsidR="008513B1" w:rsidRP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ТЗ</w:t>
      </w:r>
      <w:r w:rsidRPr="008513B1">
        <w:t xml:space="preserve"> – техническое задание.</w:t>
      </w:r>
    </w:p>
    <w:p w14:paraId="334E5EE8" w14:textId="77777777" w:rsidR="008513B1" w:rsidRPr="008513B1" w:rsidRDefault="008513B1" w:rsidP="008A29B0">
      <w:pPr>
        <w:pStyle w:val="a0"/>
        <w:ind w:firstLine="709"/>
      </w:pPr>
      <w:r w:rsidRPr="008513B1">
        <w:rPr>
          <w:rStyle w:val="afc"/>
          <w:b w:val="0"/>
          <w:bCs w:val="0"/>
        </w:rPr>
        <w:t>ОС</w:t>
      </w:r>
      <w:r w:rsidRPr="008513B1">
        <w:rPr>
          <w:b/>
          <w:bCs/>
        </w:rPr>
        <w:t xml:space="preserve"> </w:t>
      </w:r>
      <w:r w:rsidRPr="008513B1">
        <w:t>– операционная система.</w:t>
      </w:r>
    </w:p>
    <w:p w14:paraId="38600864" w14:textId="41BF5B35" w:rsidR="00592879" w:rsidRDefault="00592879" w:rsidP="00592879">
      <w:pPr>
        <w:pStyle w:val="1"/>
        <w:rPr>
          <w:lang w:val="en-US"/>
        </w:rPr>
      </w:pPr>
      <w:bookmarkStart w:id="5" w:name="_Toc223514263"/>
      <w:r>
        <w:lastRenderedPageBreak/>
        <w:t>Основные сведения о разработке</w:t>
      </w:r>
      <w:bookmarkEnd w:id="5"/>
    </w:p>
    <w:p w14:paraId="1CA57CBA" w14:textId="0A90054C" w:rsidR="00E51BF5" w:rsidRPr="00E51BF5" w:rsidRDefault="00E51BF5" w:rsidP="008A29B0">
      <w:pPr>
        <w:ind w:firstLine="709"/>
      </w:pPr>
      <w:r>
        <w:t>В данном разделе настоящего технического задания описываются основные сведения разработки игры «Змейка».</w:t>
      </w:r>
    </w:p>
    <w:p w14:paraId="41078D8B" w14:textId="3D1D6415" w:rsidR="00F91124" w:rsidRDefault="00A52CF3" w:rsidP="00A52CF3">
      <w:pPr>
        <w:pStyle w:val="2"/>
      </w:pPr>
      <w:bookmarkStart w:id="6" w:name="_Toc223514264"/>
      <w:r>
        <w:t>Наименование разработки</w:t>
      </w:r>
      <w:bookmarkEnd w:id="6"/>
    </w:p>
    <w:p w14:paraId="614716EB" w14:textId="4B15B1E2" w:rsidR="00E51BF5" w:rsidRPr="00FD1418" w:rsidRDefault="00E51BF5" w:rsidP="008A29B0">
      <w:pPr>
        <w:ind w:firstLine="709"/>
      </w:pPr>
      <w:r>
        <w:t>Наименование игры, разрабатываемой в форме учебной практики: «Змейка».</w:t>
      </w:r>
    </w:p>
    <w:p w14:paraId="4D0F4268" w14:textId="0D4BF663" w:rsidR="00A52CF3" w:rsidRDefault="00A52CF3" w:rsidP="00A52CF3">
      <w:pPr>
        <w:pStyle w:val="2"/>
      </w:pPr>
      <w:bookmarkStart w:id="7" w:name="_Toc223514265"/>
      <w:r>
        <w:t>Цель и задачи</w:t>
      </w:r>
      <w:bookmarkEnd w:id="7"/>
    </w:p>
    <w:p w14:paraId="3A194CBC" w14:textId="7AEEFD21" w:rsidR="008513B1" w:rsidRPr="00797242" w:rsidRDefault="008513B1" w:rsidP="008A29B0">
      <w:pPr>
        <w:pStyle w:val="ds-markdown-paragraph"/>
        <w:spacing w:before="240" w:beforeAutospacing="0" w:after="0" w:afterAutospacing="0" w:line="360" w:lineRule="auto"/>
        <w:ind w:firstLine="709"/>
      </w:pPr>
      <w:r w:rsidRPr="008513B1">
        <w:rPr>
          <w:rStyle w:val="afc"/>
          <w:rFonts w:eastAsiaTheme="majorEastAsia"/>
          <w:b w:val="0"/>
          <w:bCs w:val="0"/>
        </w:rPr>
        <w:t>Целью настоящей разработки</w:t>
      </w:r>
      <w:r w:rsidRPr="008513B1">
        <w:t xml:space="preserve"> является создание классической аркадной игры «Змейка» с графическим интерфейсом на языке Python с использованием библиотеки </w:t>
      </w:r>
      <w:proofErr w:type="spellStart"/>
      <w:r w:rsidRPr="008513B1">
        <w:t>Tkinter</w:t>
      </w:r>
      <w:proofErr w:type="spellEnd"/>
      <w:r w:rsidRPr="008513B1">
        <w:t>, а также подготовка полного пакета документации.</w:t>
      </w:r>
    </w:p>
    <w:p w14:paraId="0F6EC56A" w14:textId="77777777" w:rsidR="008513B1" w:rsidRPr="008513B1" w:rsidRDefault="008513B1" w:rsidP="008A29B0">
      <w:pPr>
        <w:pStyle w:val="a0"/>
        <w:numPr>
          <w:ilvl w:val="0"/>
          <w:numId w:val="0"/>
        </w:numPr>
        <w:ind w:left="851" w:firstLine="709"/>
      </w:pPr>
      <w:r w:rsidRPr="008513B1">
        <w:t>Задачи разработки:</w:t>
      </w:r>
    </w:p>
    <w:p w14:paraId="27981AEC" w14:textId="77777777" w:rsidR="008513B1" w:rsidRPr="008513B1" w:rsidRDefault="008513B1" w:rsidP="008A29B0">
      <w:pPr>
        <w:pStyle w:val="a0"/>
        <w:ind w:firstLine="709"/>
      </w:pPr>
      <w:r w:rsidRPr="008513B1">
        <w:t>анализ предметной области и существующих аналогов;</w:t>
      </w:r>
    </w:p>
    <w:p w14:paraId="114D980B" w14:textId="77777777" w:rsidR="008513B1" w:rsidRPr="008513B1" w:rsidRDefault="008513B1" w:rsidP="008A29B0">
      <w:pPr>
        <w:pStyle w:val="a0"/>
        <w:ind w:firstLine="709"/>
      </w:pPr>
      <w:r w:rsidRPr="008513B1">
        <w:t>проектирование структуры приложения и пользовательского интерфейса;</w:t>
      </w:r>
    </w:p>
    <w:p w14:paraId="68CE9C56" w14:textId="77777777" w:rsidR="008513B1" w:rsidRPr="008513B1" w:rsidRDefault="008513B1" w:rsidP="008A29B0">
      <w:pPr>
        <w:pStyle w:val="a0"/>
        <w:ind w:firstLine="709"/>
      </w:pPr>
      <w:r w:rsidRPr="008513B1">
        <w:t>реализация игровой логики (движение змейки, появление еды, проверка столкновений, подсчёт очков);</w:t>
      </w:r>
    </w:p>
    <w:p w14:paraId="7D941405" w14:textId="77777777" w:rsidR="008513B1" w:rsidRPr="008513B1" w:rsidRDefault="008513B1" w:rsidP="008A29B0">
      <w:pPr>
        <w:pStyle w:val="a0"/>
        <w:ind w:firstLine="709"/>
      </w:pPr>
      <w:r w:rsidRPr="008513B1">
        <w:t>тестирование и отладка программы;</w:t>
      </w:r>
    </w:p>
    <w:p w14:paraId="0813ED11" w14:textId="25FB9847" w:rsidR="008513B1" w:rsidRPr="00797242" w:rsidRDefault="008513B1" w:rsidP="008A29B0">
      <w:pPr>
        <w:pStyle w:val="a0"/>
        <w:ind w:firstLine="709"/>
      </w:pPr>
      <w:r w:rsidRPr="008513B1">
        <w:t>подготовка технической и пользовательской документации.</w:t>
      </w:r>
    </w:p>
    <w:p w14:paraId="52EDEC11" w14:textId="2B7CC217" w:rsidR="00A52CF3" w:rsidRDefault="00847368" w:rsidP="00847368">
      <w:pPr>
        <w:pStyle w:val="2"/>
      </w:pPr>
      <w:bookmarkStart w:id="8" w:name="_Toc223514266"/>
      <w:r>
        <w:t>Сведения об участниках разработки</w:t>
      </w:r>
      <w:bookmarkEnd w:id="8"/>
    </w:p>
    <w:p w14:paraId="12ACEBB4" w14:textId="77777777" w:rsidR="00797242" w:rsidRPr="00797242" w:rsidRDefault="00797242" w:rsidP="008A29B0">
      <w:pPr>
        <w:pStyle w:val="ds-markdown-paragraph"/>
        <w:spacing w:before="0" w:beforeAutospacing="0" w:after="0" w:afterAutospacing="0" w:line="360" w:lineRule="auto"/>
        <w:ind w:firstLine="720"/>
        <w:jc w:val="both"/>
      </w:pPr>
      <w:r w:rsidRPr="00797242">
        <w:rPr>
          <w:rStyle w:val="afc"/>
          <w:rFonts w:eastAsiaTheme="majorEastAsia"/>
          <w:b w:val="0"/>
          <w:bCs w:val="0"/>
        </w:rPr>
        <w:t>Исполнителем настоящей работы</w:t>
      </w:r>
      <w:r w:rsidRPr="00797242">
        <w:t xml:space="preserve"> является студент ФГБОУ ВО «Вятский государственный университет» (колледж </w:t>
      </w:r>
      <w:proofErr w:type="spellStart"/>
      <w:r w:rsidRPr="00797242">
        <w:t>ВятГУ</w:t>
      </w:r>
      <w:proofErr w:type="spellEnd"/>
      <w:r w:rsidRPr="00797242">
        <w:t>), группы ИСПк-203-52-00, Шильников Максим Юрьевич.</w:t>
      </w:r>
    </w:p>
    <w:p w14:paraId="0EDB104A" w14:textId="77777777" w:rsidR="00797242" w:rsidRPr="00797242" w:rsidRDefault="00797242" w:rsidP="008A29B0">
      <w:pPr>
        <w:pStyle w:val="ds-markdown-paragraph"/>
        <w:spacing w:before="0" w:beforeAutospacing="0" w:after="0" w:afterAutospacing="0" w:line="360" w:lineRule="auto"/>
        <w:ind w:firstLine="720"/>
        <w:jc w:val="both"/>
      </w:pPr>
      <w:r w:rsidRPr="00797242">
        <w:rPr>
          <w:rStyle w:val="afc"/>
          <w:rFonts w:eastAsiaTheme="majorEastAsia"/>
          <w:b w:val="0"/>
          <w:bCs w:val="0"/>
        </w:rPr>
        <w:t>Заказчиком настоящей работы</w:t>
      </w:r>
      <w:r w:rsidRPr="00797242">
        <w:t xml:space="preserve"> является коллектив преподавателей ФГБОУ ВО «Вятский государственный университет» (колледж </w:t>
      </w:r>
      <w:proofErr w:type="spellStart"/>
      <w:r w:rsidRPr="00797242">
        <w:t>ВятГУ</w:t>
      </w:r>
      <w:proofErr w:type="spellEnd"/>
      <w:r w:rsidRPr="00797242">
        <w:t>):</w:t>
      </w:r>
    </w:p>
    <w:p w14:paraId="050CADB2" w14:textId="77777777" w:rsidR="00797242" w:rsidRPr="00797242" w:rsidRDefault="00797242" w:rsidP="008A29B0">
      <w:pPr>
        <w:pStyle w:val="a0"/>
        <w:ind w:firstLine="720"/>
      </w:pPr>
      <w:r w:rsidRPr="00797242">
        <w:t>по учебной практике – Самоделкин П.А.;</w:t>
      </w:r>
    </w:p>
    <w:p w14:paraId="52702BBA" w14:textId="34D2EAA8" w:rsidR="00797242" w:rsidRPr="00797242" w:rsidRDefault="00797242" w:rsidP="008A29B0">
      <w:pPr>
        <w:pStyle w:val="a0"/>
        <w:ind w:firstLine="720"/>
      </w:pPr>
      <w:r w:rsidRPr="00797242">
        <w:t>по дисциплине «Анализ и разработка технического задания» –</w:t>
      </w:r>
      <w:r w:rsidR="00015802">
        <w:t>Гюльмамедова Л</w:t>
      </w:r>
      <w:r w:rsidRPr="00797242">
        <w:t>.</w:t>
      </w:r>
      <w:r w:rsidR="00015802">
        <w:t>Э.</w:t>
      </w:r>
      <w:r w:rsidRPr="00797242">
        <w:t>;</w:t>
      </w:r>
    </w:p>
    <w:p w14:paraId="344A62E6" w14:textId="77777777" w:rsidR="00797242" w:rsidRPr="00797242" w:rsidRDefault="00797242" w:rsidP="008A29B0">
      <w:pPr>
        <w:pStyle w:val="a0"/>
        <w:ind w:firstLine="720"/>
      </w:pPr>
      <w:r w:rsidRPr="00797242">
        <w:t>по дисциплине «Внедрение информационных систем» – Самоделкин П.А.;</w:t>
      </w:r>
    </w:p>
    <w:p w14:paraId="24C0F3B6" w14:textId="0CE1A516" w:rsidR="00797242" w:rsidRPr="00797242" w:rsidRDefault="00797242" w:rsidP="008A29B0">
      <w:pPr>
        <w:pStyle w:val="a0"/>
        <w:ind w:firstLine="720"/>
      </w:pPr>
      <w:r w:rsidRPr="00797242">
        <w:t xml:space="preserve">руководитель образовательной программы – </w:t>
      </w:r>
      <w:r w:rsidR="004C1F79">
        <w:t>Чистяков Г</w:t>
      </w:r>
      <w:r w:rsidRPr="00797242">
        <w:t>.</w:t>
      </w:r>
      <w:r w:rsidR="004C1F79">
        <w:t>А.</w:t>
      </w:r>
    </w:p>
    <w:p w14:paraId="0A193ADC" w14:textId="3EE02134" w:rsidR="00847368" w:rsidRDefault="00847368" w:rsidP="00847368">
      <w:pPr>
        <w:pStyle w:val="2"/>
      </w:pPr>
      <w:bookmarkStart w:id="9" w:name="_Toc223514267"/>
      <w:r>
        <w:t>Сроки разработки</w:t>
      </w:r>
      <w:bookmarkEnd w:id="9"/>
    </w:p>
    <w:p w14:paraId="3766A819" w14:textId="3D96095A" w:rsidR="00D20EFB" w:rsidRPr="00D20EFB" w:rsidRDefault="00D20EFB" w:rsidP="008A29B0">
      <w:pPr>
        <w:ind w:firstLine="720"/>
      </w:pPr>
      <w:r>
        <w:t>Разработка программного продукта должна быть осуществлена с 17.01.2026 по 20.06.2026.</w:t>
      </w:r>
    </w:p>
    <w:p w14:paraId="7A7478D9" w14:textId="6D4EB096" w:rsidR="00E76517" w:rsidRDefault="00847368" w:rsidP="0093670C">
      <w:pPr>
        <w:pStyle w:val="2"/>
      </w:pPr>
      <w:bookmarkStart w:id="10" w:name="_Toc223514268"/>
      <w:r>
        <w:lastRenderedPageBreak/>
        <w:t>Назначение разработки</w:t>
      </w:r>
      <w:bookmarkEnd w:id="10"/>
      <w:r w:rsidR="007E7E19" w:rsidRPr="007E7E19">
        <w:t xml:space="preserve"> </w:t>
      </w:r>
    </w:p>
    <w:p w14:paraId="323E6AB3" w14:textId="6FDEA9EF" w:rsidR="00E51BF5" w:rsidRPr="00E51BF5" w:rsidRDefault="00E51BF5" w:rsidP="008A29B0">
      <w:pPr>
        <w:ind w:firstLine="720"/>
      </w:pPr>
      <w:r>
        <w:t>В данном разделе настоящего технического задания описывается назначение разработки игры «Змейка».</w:t>
      </w:r>
    </w:p>
    <w:p w14:paraId="011F16E9" w14:textId="17417D92" w:rsidR="007E7E19" w:rsidRDefault="007E7E19" w:rsidP="008675CB">
      <w:pPr>
        <w:pStyle w:val="3"/>
      </w:pPr>
      <w:bookmarkStart w:id="11" w:name="_Toc223514269"/>
      <w:r>
        <w:t>Функциональное назначение</w:t>
      </w:r>
      <w:bookmarkEnd w:id="11"/>
    </w:p>
    <w:p w14:paraId="299077F9" w14:textId="2DBBC474" w:rsidR="00797242" w:rsidRPr="00797242" w:rsidRDefault="00797242" w:rsidP="008A29B0">
      <w:pPr>
        <w:ind w:firstLine="720"/>
      </w:pPr>
      <w:r w:rsidRPr="00797242">
        <w:t xml:space="preserve">Программный продукт предназначен для организации участия </w:t>
      </w:r>
      <w:r>
        <w:t>пользователя</w:t>
      </w:r>
      <w:r w:rsidRPr="00797242">
        <w:t xml:space="preserve"> в игровом процессе </w:t>
      </w:r>
      <w:r w:rsidR="00E51BF5" w:rsidRPr="00797242">
        <w:t xml:space="preserve">классической </w:t>
      </w:r>
      <w:r w:rsidR="00E51BF5">
        <w:t>игры</w:t>
      </w:r>
      <w:r>
        <w:t xml:space="preserve"> </w:t>
      </w:r>
      <w:r w:rsidRPr="00797242">
        <w:t>«Змейк</w:t>
      </w:r>
      <w:r>
        <w:t>а</w:t>
      </w:r>
      <w:r w:rsidRPr="00797242">
        <w:t>». Основные функции:</w:t>
      </w:r>
    </w:p>
    <w:p w14:paraId="26575B42" w14:textId="77777777" w:rsidR="00797242" w:rsidRPr="00797242" w:rsidRDefault="00797242" w:rsidP="008A29B0">
      <w:pPr>
        <w:pStyle w:val="a0"/>
        <w:ind w:firstLine="720"/>
      </w:pPr>
      <w:r w:rsidRPr="00797242">
        <w:t>запуск и управление игрой;</w:t>
      </w:r>
    </w:p>
    <w:p w14:paraId="0054B79D" w14:textId="77777777" w:rsidR="00797242" w:rsidRPr="00797242" w:rsidRDefault="00797242" w:rsidP="008A29B0">
      <w:pPr>
        <w:pStyle w:val="a0"/>
        <w:ind w:firstLine="720"/>
      </w:pPr>
      <w:r w:rsidRPr="00797242">
        <w:t>отображение игрового поля, змейки, еды и текущего счёта;</w:t>
      </w:r>
    </w:p>
    <w:p w14:paraId="4D14C432" w14:textId="77777777" w:rsidR="00797242" w:rsidRPr="00797242" w:rsidRDefault="00797242" w:rsidP="008A29B0">
      <w:pPr>
        <w:pStyle w:val="a0"/>
        <w:ind w:firstLine="720"/>
      </w:pPr>
      <w:r w:rsidRPr="00797242">
        <w:t>обработка пользовательского ввода (клавиши управления);</w:t>
      </w:r>
    </w:p>
    <w:p w14:paraId="467B02C2" w14:textId="2120E57A" w:rsidR="00D20EFB" w:rsidRPr="00D20EFB" w:rsidRDefault="00797242" w:rsidP="008A29B0">
      <w:pPr>
        <w:pStyle w:val="a0"/>
        <w:ind w:firstLine="720"/>
      </w:pPr>
      <w:r w:rsidRPr="00797242">
        <w:t>завершение игры при столкновении и отображение сообщения о проигрыше.</w:t>
      </w:r>
    </w:p>
    <w:p w14:paraId="65EBEE70" w14:textId="58203B6A" w:rsidR="00847368" w:rsidRDefault="007E7E19" w:rsidP="008675CB">
      <w:pPr>
        <w:pStyle w:val="3"/>
        <w:rPr>
          <w:lang w:val="en-US"/>
        </w:rPr>
      </w:pPr>
      <w:bookmarkStart w:id="12" w:name="_Toc223514270"/>
      <w:r>
        <w:t>Эксплуатационное назначение</w:t>
      </w:r>
      <w:bookmarkEnd w:id="12"/>
    </w:p>
    <w:p w14:paraId="1FDD02B5" w14:textId="2304520F" w:rsidR="00797242" w:rsidRPr="00797242" w:rsidRDefault="00797242" w:rsidP="008A29B0">
      <w:pPr>
        <w:ind w:firstLine="720"/>
      </w:pPr>
      <w:r w:rsidRPr="00797242">
        <w:t>Программа рассчитана на широкий круг пользователей, обладающих базовыми навыками работы с клавиатурой. Не требует специальной подготовки или установки дополнительного программного обеспечения, кроме интерпретатора Python.</w:t>
      </w:r>
    </w:p>
    <w:p w14:paraId="3C1A1A40" w14:textId="61E91AAF" w:rsidR="0002309A" w:rsidRDefault="0002309A" w:rsidP="0002309A">
      <w:pPr>
        <w:pStyle w:val="1"/>
      </w:pPr>
      <w:bookmarkStart w:id="13" w:name="_Toc223514271"/>
      <w:r>
        <w:lastRenderedPageBreak/>
        <w:t xml:space="preserve">Анализ </w:t>
      </w:r>
      <w:r w:rsidR="00E61B22">
        <w:t>предметной области</w:t>
      </w:r>
      <w:bookmarkEnd w:id="13"/>
    </w:p>
    <w:p w14:paraId="46B19C91" w14:textId="4E8DAC28" w:rsidR="00E76517" w:rsidRPr="00E76517" w:rsidRDefault="00E51BF5" w:rsidP="008A29B0">
      <w:pPr>
        <w:ind w:firstLine="720"/>
      </w:pPr>
      <w:r>
        <w:t>В данном разделе настоящего технического задания описыв</w:t>
      </w:r>
      <w:r w:rsidR="00EA4518">
        <w:t>ается</w:t>
      </w:r>
      <w:r>
        <w:t xml:space="preserve"> </w:t>
      </w:r>
      <w:r w:rsidR="00EA4518">
        <w:t>анализ</w:t>
      </w:r>
      <w:r>
        <w:t xml:space="preserve"> </w:t>
      </w:r>
      <w:r w:rsidR="00EA4518">
        <w:t>предметной области</w:t>
      </w:r>
      <w:r>
        <w:t>.</w:t>
      </w:r>
    </w:p>
    <w:p w14:paraId="506DEC74" w14:textId="22DCC4F1" w:rsidR="0002309A" w:rsidRDefault="0002309A" w:rsidP="0002309A">
      <w:pPr>
        <w:pStyle w:val="2"/>
      </w:pPr>
      <w:bookmarkStart w:id="14" w:name="_Toc223514272"/>
      <w:r>
        <w:t>Описание предметной области</w:t>
      </w:r>
      <w:bookmarkEnd w:id="14"/>
    </w:p>
    <w:p w14:paraId="607D2814" w14:textId="77777777" w:rsidR="0093670C" w:rsidRPr="0093670C" w:rsidRDefault="0093670C" w:rsidP="008A29B0">
      <w:pPr>
        <w:tabs>
          <w:tab w:val="num" w:pos="720"/>
        </w:tabs>
        <w:ind w:firstLine="720"/>
        <w:rPr>
          <w:rFonts w:eastAsia="Times New Roman" w:cs="Times New Roman"/>
          <w:szCs w:val="24"/>
        </w:rPr>
      </w:pPr>
      <w:r w:rsidRPr="0093670C">
        <w:rPr>
          <w:rFonts w:eastAsia="Times New Roman" w:cs="Times New Roman"/>
          <w:szCs w:val="24"/>
        </w:rPr>
        <w:t xml:space="preserve">«Змейка» (англ. </w:t>
      </w:r>
      <w:proofErr w:type="spellStart"/>
      <w:r w:rsidRPr="0093670C">
        <w:rPr>
          <w:rFonts w:eastAsia="Times New Roman" w:cs="Times New Roman"/>
          <w:szCs w:val="24"/>
        </w:rPr>
        <w:t>Snake</w:t>
      </w:r>
      <w:proofErr w:type="spellEnd"/>
      <w:r w:rsidRPr="0093670C">
        <w:rPr>
          <w:rFonts w:eastAsia="Times New Roman" w:cs="Times New Roman"/>
          <w:szCs w:val="24"/>
        </w:rPr>
        <w:t xml:space="preserve">) – это классический жанр аркадных игр, где игрок управляет постоянно растущей линией, избегая столкновений. </w:t>
      </w:r>
    </w:p>
    <w:p w14:paraId="3C77738A" w14:textId="77777777" w:rsidR="0093670C" w:rsidRPr="0093670C" w:rsidRDefault="0093670C" w:rsidP="008A29B0">
      <w:pPr>
        <w:tabs>
          <w:tab w:val="num" w:pos="720"/>
        </w:tabs>
        <w:ind w:firstLine="720"/>
        <w:rPr>
          <w:rFonts w:eastAsia="Times New Roman" w:cs="Times New Roman"/>
          <w:szCs w:val="24"/>
        </w:rPr>
      </w:pPr>
      <w:r w:rsidRPr="0093670C">
        <w:rPr>
          <w:rFonts w:eastAsia="Times New Roman" w:cs="Times New Roman"/>
          <w:szCs w:val="24"/>
        </w:rPr>
        <w:t xml:space="preserve">Основы жанра заложила аркадная игра </w:t>
      </w:r>
      <w:proofErr w:type="spellStart"/>
      <w:r w:rsidRPr="0093670C">
        <w:rPr>
          <w:rFonts w:eastAsia="Times New Roman" w:cs="Times New Roman"/>
          <w:szCs w:val="24"/>
        </w:rPr>
        <w:t>Blockade</w:t>
      </w:r>
      <w:proofErr w:type="spellEnd"/>
      <w:r w:rsidRPr="0093670C">
        <w:rPr>
          <w:rFonts w:eastAsia="Times New Roman" w:cs="Times New Roman"/>
          <w:szCs w:val="24"/>
        </w:rPr>
        <w:t xml:space="preserve"> от команды </w:t>
      </w:r>
      <w:proofErr w:type="spellStart"/>
      <w:r w:rsidRPr="0093670C">
        <w:rPr>
          <w:rFonts w:eastAsia="Times New Roman" w:cs="Times New Roman"/>
          <w:szCs w:val="24"/>
        </w:rPr>
        <w:t>Gremlin</w:t>
      </w:r>
      <w:proofErr w:type="spellEnd"/>
      <w:r w:rsidRPr="0093670C">
        <w:rPr>
          <w:rFonts w:eastAsia="Times New Roman" w:cs="Times New Roman"/>
          <w:szCs w:val="24"/>
        </w:rPr>
        <w:t xml:space="preserve"> Interactive. Это была игра для двух игроков, где движение оставляло неисчезающий след, а столкновение с ним означало проигрыш. Одну из первых компьютерных адаптаций концепции под названием </w:t>
      </w:r>
      <w:proofErr w:type="spellStart"/>
      <w:r w:rsidRPr="0093670C">
        <w:rPr>
          <w:rFonts w:eastAsia="Times New Roman" w:cs="Times New Roman"/>
          <w:szCs w:val="24"/>
        </w:rPr>
        <w:t>Worm</w:t>
      </w:r>
      <w:proofErr w:type="spellEnd"/>
      <w:r w:rsidRPr="0093670C">
        <w:rPr>
          <w:rFonts w:eastAsia="Times New Roman" w:cs="Times New Roman"/>
          <w:szCs w:val="24"/>
        </w:rPr>
        <w:t xml:space="preserve"> создал Питер </w:t>
      </w:r>
      <w:proofErr w:type="spellStart"/>
      <w:r w:rsidRPr="0093670C">
        <w:rPr>
          <w:rFonts w:eastAsia="Times New Roman" w:cs="Times New Roman"/>
          <w:szCs w:val="24"/>
        </w:rPr>
        <w:t>Трефонас</w:t>
      </w:r>
      <w:proofErr w:type="spellEnd"/>
      <w:r w:rsidRPr="0093670C">
        <w:rPr>
          <w:rFonts w:eastAsia="Times New Roman" w:cs="Times New Roman"/>
          <w:szCs w:val="24"/>
        </w:rPr>
        <w:t xml:space="preserve"> для компьютера TRS-80. Каноническую версию разработал Танели </w:t>
      </w:r>
      <w:proofErr w:type="spellStart"/>
      <w:r w:rsidRPr="0093670C">
        <w:rPr>
          <w:rFonts w:eastAsia="Times New Roman" w:cs="Times New Roman"/>
          <w:szCs w:val="24"/>
        </w:rPr>
        <w:t>Арманто</w:t>
      </w:r>
      <w:proofErr w:type="spellEnd"/>
      <w:r w:rsidRPr="0093670C">
        <w:rPr>
          <w:rFonts w:eastAsia="Times New Roman" w:cs="Times New Roman"/>
          <w:szCs w:val="24"/>
        </w:rPr>
        <w:t>, финский инженер Nokia. Он адаптировал идею для одиночной игры на телефоне Nokia 6110, добавив механику сбора точек (яблок) для роста змейки.</w:t>
      </w:r>
    </w:p>
    <w:p w14:paraId="41CED6DE" w14:textId="6C65D2F5" w:rsidR="00592879" w:rsidRDefault="0002309A" w:rsidP="006C3725">
      <w:pPr>
        <w:pStyle w:val="2"/>
      </w:pPr>
      <w:bookmarkStart w:id="15" w:name="_Toc223514273"/>
      <w:r>
        <w:t>Обзор аналогов</w:t>
      </w:r>
      <w:bookmarkEnd w:id="15"/>
    </w:p>
    <w:p w14:paraId="141D0E06" w14:textId="77777777" w:rsidR="0093670C" w:rsidRPr="0093670C" w:rsidRDefault="0093670C" w:rsidP="0093670C">
      <w:pPr>
        <w:pStyle w:val="a0"/>
        <w:keepLines w:val="0"/>
        <w:numPr>
          <w:ilvl w:val="0"/>
          <w:numId w:val="23"/>
        </w:numPr>
        <w:tabs>
          <w:tab w:val="clear" w:pos="1276"/>
        </w:tabs>
        <w:suppressAutoHyphens/>
        <w:rPr>
          <w:rFonts w:eastAsia="Times New Roman" w:cs="Times New Roman"/>
          <w:szCs w:val="24"/>
        </w:rPr>
      </w:pPr>
      <w:r w:rsidRPr="0093670C">
        <w:rPr>
          <w:rFonts w:eastAsia="Times New Roman" w:cs="Times New Roman"/>
          <w:szCs w:val="24"/>
        </w:rPr>
        <w:t xml:space="preserve">Змейка! </w:t>
      </w:r>
      <w:r w:rsidRPr="0093670C">
        <w:rPr>
          <w:rStyle w:val="af9"/>
          <w:rFonts w:eastAsia="Times New Roman" w:cs="Times New Roman"/>
          <w:szCs w:val="24"/>
        </w:rPr>
        <w:footnoteReference w:id="2"/>
      </w:r>
      <w:r w:rsidRPr="0093670C">
        <w:rPr>
          <w:rFonts w:eastAsia="Times New Roman" w:cs="Times New Roman"/>
          <w:szCs w:val="24"/>
        </w:rPr>
        <w:t xml:space="preserve">– </w:t>
      </w:r>
      <w:proofErr w:type="spellStart"/>
      <w:r w:rsidRPr="0093670C">
        <w:rPr>
          <w:rFonts w:eastAsia="Times New Roman" w:cs="Times New Roman"/>
          <w:szCs w:val="24"/>
          <w:lang w:val="en-US"/>
        </w:rPr>
        <w:t>Pitraev</w:t>
      </w:r>
      <w:proofErr w:type="spellEnd"/>
      <w:r w:rsidRPr="0093670C">
        <w:rPr>
          <w:rFonts w:eastAsia="Times New Roman" w:cs="Times New Roman"/>
          <w:szCs w:val="24"/>
        </w:rPr>
        <w:t xml:space="preserve"> </w:t>
      </w:r>
      <w:r w:rsidRPr="0093670C">
        <w:rPr>
          <w:rFonts w:eastAsia="Times New Roman" w:cs="Times New Roman"/>
          <w:szCs w:val="24"/>
          <w:lang w:val="en-US"/>
        </w:rPr>
        <w:t>Vlad</w:t>
      </w:r>
      <w:r w:rsidRPr="0093670C">
        <w:rPr>
          <w:rFonts w:eastAsia="Times New Roman" w:cs="Times New Roman"/>
          <w:szCs w:val="24"/>
        </w:rPr>
        <w:t>, 2020 год:</w:t>
      </w:r>
    </w:p>
    <w:p w14:paraId="39AFC34A" w14:textId="77777777" w:rsidR="0093670C" w:rsidRPr="0093670C" w:rsidRDefault="0093670C" w:rsidP="0011407C">
      <w:pPr>
        <w:ind w:firstLine="0"/>
        <w:jc w:val="center"/>
        <w:rPr>
          <w:rFonts w:eastAsia="Times New Roman" w:cs="Times New Roman"/>
          <w:szCs w:val="24"/>
          <w:lang w:val="en-US"/>
        </w:rPr>
      </w:pPr>
      <w:r w:rsidRPr="0093670C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2BD90D04" wp14:editId="51FC2814">
            <wp:extent cx="4293705" cy="3217295"/>
            <wp:effectExtent l="0" t="0" r="0" b="2540"/>
            <wp:doc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63866" name="Рисунок 1" descr="Изображение выглядит как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5896" cy="329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AFD2" w14:textId="77777777" w:rsidR="0093670C" w:rsidRPr="00797242" w:rsidRDefault="0093670C" w:rsidP="00797242">
      <w:pPr>
        <w:ind w:left="285" w:firstLine="0"/>
        <w:jc w:val="center"/>
        <w:rPr>
          <w:rFonts w:cs="Times New Roman"/>
          <w:szCs w:val="24"/>
        </w:rPr>
      </w:pPr>
      <w:r w:rsidRPr="00797242">
        <w:rPr>
          <w:rFonts w:cs="Times New Roman"/>
          <w:szCs w:val="24"/>
        </w:rPr>
        <w:t>Рисунок 1 – Скриншот интерфейса игры «Змейка!»</w:t>
      </w:r>
    </w:p>
    <w:p w14:paraId="07DCDF23" w14:textId="77777777" w:rsidR="0093670C" w:rsidRPr="0093670C" w:rsidRDefault="0093670C" w:rsidP="008A29B0">
      <w:pPr>
        <w:ind w:firstLine="709"/>
        <w:rPr>
          <w:rFonts w:eastAsiaTheme="majorEastAsia" w:cs="Times New Roman"/>
          <w:szCs w:val="24"/>
        </w:rPr>
      </w:pPr>
      <w:r w:rsidRPr="0093670C">
        <w:rPr>
          <w:rFonts w:eastAsia="Times New Roman" w:cs="Times New Roman"/>
          <w:szCs w:val="24"/>
        </w:rPr>
        <w:lastRenderedPageBreak/>
        <w:t xml:space="preserve">Змейка! (см. рисунок 1) – традиционная игра змейка, из популярного магазина приложений </w:t>
      </w:r>
      <w:r w:rsidRPr="0093670C">
        <w:rPr>
          <w:rFonts w:eastAsia="Times New Roman" w:cs="Times New Roman"/>
          <w:szCs w:val="24"/>
          <w:lang w:val="en-US"/>
        </w:rPr>
        <w:t>Microsoft</w:t>
      </w:r>
      <w:r w:rsidRPr="0093670C">
        <w:rPr>
          <w:rFonts w:eastAsia="Times New Roman" w:cs="Times New Roman"/>
          <w:szCs w:val="24"/>
        </w:rPr>
        <w:t xml:space="preserve"> </w:t>
      </w:r>
      <w:r w:rsidRPr="0093670C">
        <w:rPr>
          <w:rFonts w:eastAsia="Times New Roman" w:cs="Times New Roman"/>
          <w:szCs w:val="24"/>
          <w:lang w:val="en-US"/>
        </w:rPr>
        <w:t>Store</w:t>
      </w:r>
      <w:r w:rsidRPr="0093670C">
        <w:rPr>
          <w:rFonts w:eastAsia="Times New Roman" w:cs="Times New Roman"/>
          <w:szCs w:val="24"/>
        </w:rPr>
        <w:t xml:space="preserve">. Была разработана в 2020 году разработчиком </w:t>
      </w:r>
      <w:proofErr w:type="spellStart"/>
      <w:r w:rsidRPr="0093670C">
        <w:rPr>
          <w:rFonts w:eastAsia="Times New Roman" w:cs="Times New Roman"/>
          <w:szCs w:val="24"/>
          <w:lang w:val="en-US"/>
        </w:rPr>
        <w:t>Pitraev</w:t>
      </w:r>
      <w:proofErr w:type="spellEnd"/>
      <w:r w:rsidRPr="0093670C">
        <w:rPr>
          <w:rFonts w:eastAsia="Times New Roman" w:cs="Times New Roman"/>
          <w:szCs w:val="24"/>
        </w:rPr>
        <w:t xml:space="preserve"> </w:t>
      </w:r>
      <w:r w:rsidRPr="0093670C">
        <w:rPr>
          <w:rFonts w:eastAsia="Times New Roman" w:cs="Times New Roman"/>
          <w:szCs w:val="24"/>
          <w:lang w:val="en-US"/>
        </w:rPr>
        <w:t>Vlad</w:t>
      </w:r>
      <w:r w:rsidRPr="0093670C">
        <w:rPr>
          <w:rFonts w:eastAsia="Times New Roman" w:cs="Times New Roman"/>
          <w:szCs w:val="24"/>
        </w:rPr>
        <w:t>.</w:t>
      </w:r>
    </w:p>
    <w:p w14:paraId="3F68FF02" w14:textId="77777777" w:rsidR="0093670C" w:rsidRPr="0093670C" w:rsidRDefault="0093670C" w:rsidP="008A29B0">
      <w:pPr>
        <w:ind w:firstLine="709"/>
        <w:rPr>
          <w:rFonts w:cs="Times New Roman"/>
          <w:szCs w:val="24"/>
          <w:lang w:val="en-US"/>
        </w:rPr>
      </w:pPr>
      <w:r w:rsidRPr="0093670C">
        <w:rPr>
          <w:rFonts w:eastAsiaTheme="majorEastAsia" w:cs="Times New Roman"/>
          <w:szCs w:val="24"/>
        </w:rPr>
        <w:t>Преимущества</w:t>
      </w:r>
      <w:r w:rsidRPr="0093670C">
        <w:rPr>
          <w:rFonts w:cs="Times New Roman"/>
          <w:szCs w:val="24"/>
          <w:lang w:val="en-US"/>
        </w:rPr>
        <w:t>:</w:t>
      </w:r>
    </w:p>
    <w:p w14:paraId="0CA24A6C" w14:textId="30432BA9" w:rsidR="000B4EF5" w:rsidRPr="00B63CA2" w:rsidRDefault="000B4EF5" w:rsidP="008A29B0">
      <w:pPr>
        <w:pStyle w:val="a0"/>
        <w:ind w:firstLine="709"/>
      </w:pPr>
      <w:r>
        <w:t>к</w:t>
      </w:r>
      <w:r w:rsidRPr="00B63CA2">
        <w:t>орректная и четкая обработка столкновений со стенами</w:t>
      </w:r>
      <w:r>
        <w:t>;</w:t>
      </w:r>
    </w:p>
    <w:p w14:paraId="490DC4C9" w14:textId="27965756" w:rsidR="000B4EF5" w:rsidRPr="00B63CA2" w:rsidRDefault="000B4EF5" w:rsidP="008A29B0">
      <w:pPr>
        <w:pStyle w:val="a0"/>
        <w:ind w:firstLine="709"/>
      </w:pPr>
      <w:r>
        <w:t>к</w:t>
      </w:r>
      <w:r w:rsidRPr="00B63CA2">
        <w:t>орректная и четкая обработка</w:t>
      </w:r>
      <w:r w:rsidR="00E213D9">
        <w:t xml:space="preserve"> столкновений</w:t>
      </w:r>
      <w:r w:rsidRPr="00B63CA2">
        <w:t xml:space="preserve"> с собственным хвостом</w:t>
      </w:r>
      <w:r>
        <w:t>;</w:t>
      </w:r>
    </w:p>
    <w:p w14:paraId="4C7EFC83" w14:textId="270D8A4D" w:rsidR="00797242" w:rsidRPr="0093670C" w:rsidRDefault="00797242" w:rsidP="008A29B0">
      <w:pPr>
        <w:pStyle w:val="a0"/>
        <w:ind w:firstLine="709"/>
      </w:pPr>
      <w:r>
        <w:t>отзывчивое управление.</w:t>
      </w:r>
    </w:p>
    <w:p w14:paraId="2638581F" w14:textId="77777777" w:rsidR="0093670C" w:rsidRPr="0093670C" w:rsidRDefault="0093670C" w:rsidP="008A29B0">
      <w:pPr>
        <w:ind w:firstLine="709"/>
        <w:rPr>
          <w:rFonts w:cs="Times New Roman"/>
          <w:szCs w:val="24"/>
        </w:rPr>
      </w:pPr>
      <w:r w:rsidRPr="0093670C">
        <w:rPr>
          <w:rFonts w:eastAsiaTheme="majorEastAsia" w:cs="Times New Roman"/>
          <w:szCs w:val="24"/>
        </w:rPr>
        <w:t>Недостатки</w:t>
      </w:r>
      <w:r w:rsidRPr="0093670C">
        <w:rPr>
          <w:rFonts w:cs="Times New Roman"/>
          <w:szCs w:val="24"/>
        </w:rPr>
        <w:t>:</w:t>
      </w:r>
    </w:p>
    <w:p w14:paraId="5A99681D" w14:textId="3D49799A" w:rsidR="0093670C" w:rsidRPr="0093670C" w:rsidRDefault="00797242" w:rsidP="008A29B0">
      <w:pPr>
        <w:pStyle w:val="a0"/>
        <w:ind w:firstLine="709"/>
      </w:pPr>
      <w:r>
        <w:t>н</w:t>
      </w:r>
      <w:r w:rsidR="0093670C" w:rsidRPr="0093670C">
        <w:t>едоработан</w:t>
      </w:r>
      <w:r w:rsidR="00B63CA2">
        <w:t>н</w:t>
      </w:r>
      <w:r w:rsidR="0093670C" w:rsidRPr="0093670C">
        <w:t>а</w:t>
      </w:r>
      <w:r w:rsidR="00B63CA2">
        <w:t>я</w:t>
      </w:r>
      <w:r w:rsidR="0093670C" w:rsidRPr="0093670C">
        <w:t xml:space="preserve"> логика передвижения змейки</w:t>
      </w:r>
      <w:r>
        <w:t xml:space="preserve"> </w:t>
      </w:r>
      <w:r w:rsidR="0093670C" w:rsidRPr="0093670C">
        <w:t>(</w:t>
      </w:r>
      <w:r>
        <w:t>в</w:t>
      </w:r>
      <w:r w:rsidR="0093670C" w:rsidRPr="0093670C">
        <w:t xml:space="preserve"> игре она может двигаться в противоположном направление);</w:t>
      </w:r>
    </w:p>
    <w:p w14:paraId="4A3C0BFB" w14:textId="34505608" w:rsidR="0093670C" w:rsidRPr="00797242" w:rsidRDefault="0093670C" w:rsidP="008A29B0">
      <w:pPr>
        <w:pStyle w:val="a0"/>
        <w:ind w:firstLine="709"/>
      </w:pPr>
      <w:r w:rsidRPr="0093670C">
        <w:t xml:space="preserve">отсутствие </w:t>
      </w:r>
      <w:r w:rsidRPr="00E51BF5">
        <w:t>какого</w:t>
      </w:r>
      <w:r w:rsidR="00E51BF5" w:rsidRPr="00E51BF5">
        <w:t xml:space="preserve"> -</w:t>
      </w:r>
      <w:r w:rsidRPr="00E51BF5">
        <w:t xml:space="preserve"> либо</w:t>
      </w:r>
      <w:r w:rsidRPr="0093670C">
        <w:t xml:space="preserve"> экрана проигрыша</w:t>
      </w:r>
      <w:r w:rsidR="00797242" w:rsidRPr="00797242">
        <w:t>;</w:t>
      </w:r>
    </w:p>
    <w:p w14:paraId="7CA48827" w14:textId="6A04AF26" w:rsidR="0093670C" w:rsidRDefault="00797242" w:rsidP="008A29B0">
      <w:pPr>
        <w:pStyle w:val="a0"/>
        <w:ind w:firstLine="709"/>
      </w:pPr>
      <w:r>
        <w:t>рваный игровой процесс.</w:t>
      </w:r>
    </w:p>
    <w:p w14:paraId="7B29EF23" w14:textId="77777777" w:rsidR="00C25481" w:rsidRPr="0093670C" w:rsidRDefault="00C25481" w:rsidP="008A29B0">
      <w:pPr>
        <w:ind w:firstLine="709"/>
      </w:pPr>
    </w:p>
    <w:p w14:paraId="4F08368E" w14:textId="0B5FC5C6" w:rsidR="0093670C" w:rsidRPr="0093670C" w:rsidRDefault="0093670C" w:rsidP="008A29B0">
      <w:pPr>
        <w:pStyle w:val="a0"/>
        <w:keepLines w:val="0"/>
        <w:numPr>
          <w:ilvl w:val="0"/>
          <w:numId w:val="23"/>
        </w:numPr>
        <w:tabs>
          <w:tab w:val="clear" w:pos="1276"/>
        </w:tabs>
        <w:suppressAutoHyphens/>
        <w:ind w:firstLine="709"/>
        <w:rPr>
          <w:rFonts w:eastAsia="Times New Roman" w:cs="Times New Roman"/>
          <w:szCs w:val="24"/>
        </w:rPr>
      </w:pPr>
      <w:r w:rsidRPr="0093670C">
        <w:rPr>
          <w:rFonts w:eastAsia="Times New Roman" w:cs="Times New Roman"/>
          <w:szCs w:val="24"/>
        </w:rPr>
        <w:t>Змейка 2</w:t>
      </w:r>
      <w:r w:rsidRPr="0093670C">
        <w:rPr>
          <w:rFonts w:eastAsia="Times New Roman" w:cs="Times New Roman"/>
          <w:szCs w:val="24"/>
          <w:lang w:val="en-US"/>
        </w:rPr>
        <w:t>D</w:t>
      </w:r>
      <w:r w:rsidRPr="0093670C">
        <w:rPr>
          <w:rFonts w:eastAsia="Times New Roman" w:cs="Times New Roman"/>
          <w:szCs w:val="24"/>
        </w:rPr>
        <w:t xml:space="preserve"> </w:t>
      </w:r>
      <w:r w:rsidRPr="0093670C">
        <w:rPr>
          <w:rStyle w:val="af9"/>
          <w:rFonts w:eastAsia="Times New Roman" w:cs="Times New Roman"/>
          <w:szCs w:val="24"/>
        </w:rPr>
        <w:footnoteReference w:id="3"/>
      </w:r>
      <w:r w:rsidRPr="0093670C">
        <w:rPr>
          <w:rFonts w:eastAsia="Times New Roman" w:cs="Times New Roman"/>
          <w:szCs w:val="24"/>
        </w:rPr>
        <w:t xml:space="preserve">– </w:t>
      </w:r>
      <w:r w:rsidRPr="0093670C">
        <w:rPr>
          <w:rFonts w:eastAsia="Times New Roman" w:cs="Times New Roman"/>
          <w:szCs w:val="24"/>
          <w:lang w:val="en-US"/>
        </w:rPr>
        <w:t>DevKD</w:t>
      </w:r>
      <w:r w:rsidRPr="0093670C">
        <w:rPr>
          <w:rFonts w:eastAsia="Times New Roman" w:cs="Times New Roman"/>
          <w:szCs w:val="24"/>
        </w:rPr>
        <w:t>, 27 фев. 2024</w:t>
      </w:r>
      <w:r w:rsidR="00E50A1F">
        <w:rPr>
          <w:rFonts w:eastAsia="Times New Roman" w:cs="Times New Roman"/>
          <w:szCs w:val="24"/>
        </w:rPr>
        <w:t xml:space="preserve"> </w:t>
      </w:r>
      <w:r w:rsidRPr="0093670C">
        <w:rPr>
          <w:rFonts w:eastAsia="Times New Roman" w:cs="Times New Roman"/>
          <w:szCs w:val="24"/>
        </w:rPr>
        <w:t>года:</w:t>
      </w:r>
    </w:p>
    <w:p w14:paraId="0921BF21" w14:textId="77777777" w:rsidR="0093670C" w:rsidRPr="0093670C" w:rsidRDefault="0093670C" w:rsidP="008A29B0">
      <w:pPr>
        <w:ind w:firstLine="709"/>
        <w:jc w:val="center"/>
        <w:rPr>
          <w:rFonts w:eastAsia="Times New Roman" w:cs="Times New Roman"/>
          <w:szCs w:val="24"/>
        </w:rPr>
      </w:pPr>
      <w:r w:rsidRPr="0093670C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4856E15D" wp14:editId="7524F168">
            <wp:extent cx="2905208" cy="3677691"/>
            <wp:effectExtent l="0" t="0" r="0" b="0"/>
            <wp:docPr id="120908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7502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927" cy="374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0AC9" w14:textId="77777777" w:rsidR="0093670C" w:rsidRPr="0093670C" w:rsidRDefault="0093670C" w:rsidP="008A29B0">
      <w:pPr>
        <w:pStyle w:val="a9"/>
        <w:ind w:firstLine="709"/>
      </w:pPr>
      <w:r w:rsidRPr="0093670C">
        <w:t>Рисунок 2 – Скриншот интерфейса игры «Змейка 2</w:t>
      </w:r>
      <w:r w:rsidRPr="0093670C">
        <w:rPr>
          <w:lang w:val="en-US"/>
        </w:rPr>
        <w:t>D</w:t>
      </w:r>
      <w:r w:rsidRPr="0093670C">
        <w:t>»</w:t>
      </w:r>
    </w:p>
    <w:p w14:paraId="25E0AAE5" w14:textId="77777777" w:rsidR="0093670C" w:rsidRPr="0093670C" w:rsidRDefault="0093670C" w:rsidP="008A29B0">
      <w:pPr>
        <w:ind w:firstLine="709"/>
        <w:rPr>
          <w:rFonts w:eastAsiaTheme="majorEastAsia" w:cs="Times New Roman"/>
          <w:szCs w:val="24"/>
        </w:rPr>
      </w:pPr>
      <w:r w:rsidRPr="0093670C">
        <w:rPr>
          <w:rFonts w:eastAsia="Times New Roman" w:cs="Times New Roman"/>
          <w:szCs w:val="24"/>
        </w:rPr>
        <w:lastRenderedPageBreak/>
        <w:t>Змейка 2</w:t>
      </w:r>
      <w:r w:rsidRPr="0093670C">
        <w:rPr>
          <w:rFonts w:eastAsia="Times New Roman" w:cs="Times New Roman"/>
          <w:szCs w:val="24"/>
          <w:lang w:val="en-US"/>
        </w:rPr>
        <w:t>D</w:t>
      </w:r>
      <w:r w:rsidRPr="0093670C">
        <w:rPr>
          <w:rFonts w:eastAsia="Times New Roman" w:cs="Times New Roman"/>
          <w:szCs w:val="24"/>
        </w:rPr>
        <w:t xml:space="preserve"> (см. рисунок 2) – классическая аркадная змейка, из популярного магазина приложений </w:t>
      </w:r>
      <w:proofErr w:type="spellStart"/>
      <w:r w:rsidRPr="0093670C">
        <w:rPr>
          <w:rFonts w:eastAsia="Times New Roman" w:cs="Times New Roman"/>
          <w:szCs w:val="24"/>
          <w:lang w:val="en-US"/>
        </w:rPr>
        <w:t>Rustore</w:t>
      </w:r>
      <w:proofErr w:type="spellEnd"/>
      <w:r w:rsidRPr="0093670C">
        <w:rPr>
          <w:rFonts w:eastAsia="Times New Roman" w:cs="Times New Roman"/>
          <w:szCs w:val="24"/>
        </w:rPr>
        <w:t xml:space="preserve">. Была разработана в 27фев. 2024 года разработчиком </w:t>
      </w:r>
      <w:r w:rsidRPr="0093670C">
        <w:rPr>
          <w:rFonts w:eastAsia="Times New Roman" w:cs="Times New Roman"/>
          <w:szCs w:val="24"/>
          <w:lang w:val="en-US"/>
        </w:rPr>
        <w:t>DevKD</w:t>
      </w:r>
      <w:r w:rsidRPr="0093670C">
        <w:rPr>
          <w:rFonts w:eastAsiaTheme="majorEastAsia" w:cs="Times New Roman"/>
          <w:szCs w:val="24"/>
        </w:rPr>
        <w:t>.</w:t>
      </w:r>
    </w:p>
    <w:p w14:paraId="3708DFFE" w14:textId="77777777" w:rsidR="0093670C" w:rsidRPr="0093670C" w:rsidRDefault="0093670C" w:rsidP="008A29B0">
      <w:pPr>
        <w:ind w:firstLine="709"/>
        <w:rPr>
          <w:rFonts w:cs="Times New Roman"/>
          <w:szCs w:val="24"/>
          <w:lang w:val="en-US"/>
        </w:rPr>
      </w:pPr>
      <w:r w:rsidRPr="0093670C">
        <w:rPr>
          <w:rFonts w:eastAsiaTheme="majorEastAsia" w:cs="Times New Roman"/>
          <w:szCs w:val="24"/>
        </w:rPr>
        <w:t>Преимущества</w:t>
      </w:r>
      <w:r w:rsidRPr="0093670C">
        <w:rPr>
          <w:rFonts w:cs="Times New Roman"/>
          <w:szCs w:val="24"/>
          <w:lang w:val="en-US"/>
        </w:rPr>
        <w:t>:</w:t>
      </w:r>
    </w:p>
    <w:p w14:paraId="1186D02F" w14:textId="12F42883" w:rsidR="000B4EF5" w:rsidRPr="000B4EF5" w:rsidRDefault="000B4EF5" w:rsidP="008A29B0">
      <w:pPr>
        <w:pStyle w:val="a0"/>
        <w:ind w:firstLine="709"/>
      </w:pPr>
      <w:r w:rsidRPr="000B4EF5">
        <w:t>отображение текущего счёта прямо на игровом поле</w:t>
      </w:r>
      <w:r>
        <w:t>;</w:t>
      </w:r>
    </w:p>
    <w:p w14:paraId="3DB084C2" w14:textId="3BC2EEC0" w:rsidR="000B4EF5" w:rsidRPr="00B63CA2" w:rsidRDefault="000B4EF5" w:rsidP="008A29B0">
      <w:pPr>
        <w:pStyle w:val="a0"/>
        <w:ind w:firstLine="709"/>
      </w:pPr>
      <w:r>
        <w:t>к</w:t>
      </w:r>
      <w:r w:rsidRPr="00B63CA2">
        <w:t>орректная и четкая обработка столкновений со стенами</w:t>
      </w:r>
      <w:r>
        <w:t>;</w:t>
      </w:r>
    </w:p>
    <w:p w14:paraId="37E1DC6C" w14:textId="4DC8797B" w:rsidR="000B4EF5" w:rsidRPr="00B63CA2" w:rsidRDefault="000B4EF5" w:rsidP="008A29B0">
      <w:pPr>
        <w:pStyle w:val="a0"/>
        <w:ind w:firstLine="709"/>
      </w:pPr>
      <w:r>
        <w:t>к</w:t>
      </w:r>
      <w:r w:rsidRPr="00B63CA2">
        <w:t xml:space="preserve">орректная и четкая обработка </w:t>
      </w:r>
      <w:r w:rsidR="00E213D9">
        <w:t xml:space="preserve">столкновений </w:t>
      </w:r>
      <w:r w:rsidRPr="00B63CA2">
        <w:t>с собственным хвостом.</w:t>
      </w:r>
    </w:p>
    <w:p w14:paraId="62419979" w14:textId="77777777" w:rsidR="0093670C" w:rsidRPr="0093670C" w:rsidRDefault="0093670C" w:rsidP="008A29B0">
      <w:pPr>
        <w:ind w:firstLine="709"/>
        <w:rPr>
          <w:rFonts w:cs="Times New Roman"/>
          <w:szCs w:val="24"/>
        </w:rPr>
      </w:pPr>
      <w:r w:rsidRPr="0093670C">
        <w:rPr>
          <w:rFonts w:eastAsiaTheme="majorEastAsia" w:cs="Times New Roman"/>
          <w:szCs w:val="24"/>
        </w:rPr>
        <w:t>Недостатки</w:t>
      </w:r>
      <w:r w:rsidRPr="0093670C">
        <w:rPr>
          <w:rFonts w:cs="Times New Roman"/>
          <w:szCs w:val="24"/>
        </w:rPr>
        <w:t>:</w:t>
      </w:r>
    </w:p>
    <w:p w14:paraId="09A9A807" w14:textId="70EAA453" w:rsidR="0093670C" w:rsidRPr="0093670C" w:rsidRDefault="00797242" w:rsidP="008A29B0">
      <w:pPr>
        <w:pStyle w:val="a0"/>
        <w:ind w:firstLine="709"/>
      </w:pPr>
      <w:r>
        <w:t>в</w:t>
      </w:r>
      <w:r w:rsidR="0093670C" w:rsidRPr="0093670C">
        <w:t>озможны зависания, особенно при первом запуске;</w:t>
      </w:r>
    </w:p>
    <w:p w14:paraId="4C9FCBB1" w14:textId="21F38DB7" w:rsidR="0093670C" w:rsidRPr="00E51BF5" w:rsidRDefault="0093670C" w:rsidP="008A29B0">
      <w:pPr>
        <w:pStyle w:val="a0"/>
        <w:ind w:firstLine="709"/>
      </w:pPr>
      <w:r w:rsidRPr="00E51BF5">
        <w:t>отсутствие какого</w:t>
      </w:r>
      <w:r w:rsidR="00E51BF5" w:rsidRPr="00E51BF5">
        <w:t xml:space="preserve"> -</w:t>
      </w:r>
      <w:r w:rsidRPr="00E51BF5">
        <w:t xml:space="preserve"> либо экрана проигрыша;</w:t>
      </w:r>
    </w:p>
    <w:p w14:paraId="29561327" w14:textId="640D4C87" w:rsidR="0093670C" w:rsidRDefault="00797242" w:rsidP="008A29B0">
      <w:pPr>
        <w:pStyle w:val="a0"/>
        <w:ind w:firstLine="709"/>
      </w:pPr>
      <w:r w:rsidRPr="00E51BF5">
        <w:t xml:space="preserve">отсутствие какого </w:t>
      </w:r>
      <w:r w:rsidR="00E51BF5" w:rsidRPr="00E51BF5">
        <w:t xml:space="preserve">- </w:t>
      </w:r>
      <w:r w:rsidRPr="00E51BF5">
        <w:t>либо экрана выигрыша.</w:t>
      </w:r>
    </w:p>
    <w:p w14:paraId="4E1F039A" w14:textId="77777777" w:rsidR="00C25481" w:rsidRPr="00C25481" w:rsidRDefault="00C25481" w:rsidP="008A29B0">
      <w:pPr>
        <w:ind w:firstLine="709"/>
      </w:pPr>
    </w:p>
    <w:p w14:paraId="66298E71" w14:textId="77777777" w:rsidR="0093670C" w:rsidRPr="0093670C" w:rsidRDefault="0093670C" w:rsidP="008A29B0">
      <w:pPr>
        <w:pStyle w:val="a0"/>
        <w:keepLines w:val="0"/>
        <w:numPr>
          <w:ilvl w:val="0"/>
          <w:numId w:val="23"/>
        </w:numPr>
        <w:tabs>
          <w:tab w:val="clear" w:pos="1276"/>
        </w:tabs>
        <w:suppressAutoHyphens/>
        <w:ind w:firstLine="709"/>
        <w:rPr>
          <w:rFonts w:eastAsia="Times New Roman" w:cs="Times New Roman"/>
          <w:szCs w:val="24"/>
        </w:rPr>
      </w:pPr>
      <w:r w:rsidRPr="0093670C">
        <w:rPr>
          <w:rFonts w:eastAsia="Times New Roman" w:cs="Times New Roman"/>
          <w:szCs w:val="24"/>
        </w:rPr>
        <w:t>Змейка</w:t>
      </w:r>
      <w:r w:rsidRPr="0093670C">
        <w:rPr>
          <w:rStyle w:val="af9"/>
          <w:rFonts w:eastAsia="Times New Roman" w:cs="Times New Roman"/>
          <w:szCs w:val="24"/>
        </w:rPr>
        <w:footnoteReference w:id="4"/>
      </w:r>
      <w:r w:rsidRPr="0093670C">
        <w:rPr>
          <w:rFonts w:eastAsia="Times New Roman" w:cs="Times New Roman"/>
          <w:szCs w:val="24"/>
        </w:rPr>
        <w:t xml:space="preserve"> – </w:t>
      </w:r>
      <w:proofErr w:type="spellStart"/>
      <w:r w:rsidRPr="0093670C">
        <w:rPr>
          <w:rFonts w:eastAsia="Times New Roman" w:cs="Times New Roman"/>
          <w:szCs w:val="24"/>
          <w:lang w:val="en-US"/>
        </w:rPr>
        <w:t>SpateTech</w:t>
      </w:r>
      <w:proofErr w:type="spellEnd"/>
      <w:r w:rsidRPr="0093670C">
        <w:rPr>
          <w:rFonts w:eastAsia="Times New Roman" w:cs="Times New Roman"/>
          <w:szCs w:val="24"/>
        </w:rPr>
        <w:t xml:space="preserve">, </w:t>
      </w:r>
      <w:r w:rsidRPr="0093670C">
        <w:rPr>
          <w:rFonts w:eastAsia="Times New Roman" w:cs="Times New Roman"/>
          <w:szCs w:val="24"/>
          <w:lang w:val="en-US"/>
        </w:rPr>
        <w:t>23</w:t>
      </w:r>
      <w:r w:rsidRPr="0093670C">
        <w:rPr>
          <w:rFonts w:eastAsia="Times New Roman" w:cs="Times New Roman"/>
          <w:szCs w:val="24"/>
        </w:rPr>
        <w:t>мар. 2024 год:</w:t>
      </w:r>
    </w:p>
    <w:p w14:paraId="634A65A2" w14:textId="77777777" w:rsidR="0093670C" w:rsidRPr="0093670C" w:rsidRDefault="0093670C" w:rsidP="00E51BF5">
      <w:pPr>
        <w:ind w:firstLine="0"/>
        <w:jc w:val="center"/>
        <w:rPr>
          <w:rFonts w:eastAsia="Times New Roman" w:cs="Times New Roman"/>
          <w:szCs w:val="24"/>
        </w:rPr>
      </w:pPr>
      <w:r w:rsidRPr="0093670C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3E42CBB3" wp14:editId="5D375F3B">
            <wp:extent cx="4082614" cy="3882128"/>
            <wp:effectExtent l="0" t="0" r="0" b="4445"/>
            <wp:docPr id="1211606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06436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453" cy="39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D6DD" w14:textId="77777777" w:rsidR="0093670C" w:rsidRPr="0093670C" w:rsidRDefault="0093670C" w:rsidP="00E51BF5">
      <w:pPr>
        <w:pStyle w:val="a9"/>
      </w:pPr>
      <w:r w:rsidRPr="0093670C">
        <w:t>Рисунок 3 – Скриншот интерфейса игры «Змейка!»</w:t>
      </w:r>
    </w:p>
    <w:p w14:paraId="38249C0D" w14:textId="77777777" w:rsidR="0093670C" w:rsidRPr="00E51BF5" w:rsidRDefault="0093670C" w:rsidP="008A29B0">
      <w:pPr>
        <w:ind w:firstLine="709"/>
        <w:rPr>
          <w:rFonts w:eastAsiaTheme="majorEastAsia" w:cs="Times New Roman"/>
          <w:szCs w:val="24"/>
        </w:rPr>
      </w:pPr>
      <w:r w:rsidRPr="0093670C">
        <w:rPr>
          <w:rFonts w:eastAsia="Times New Roman" w:cs="Times New Roman"/>
          <w:szCs w:val="24"/>
        </w:rPr>
        <w:lastRenderedPageBreak/>
        <w:t xml:space="preserve">Змейка (рис. 3) – классическая аркадная змейка, из популярного магазина приложений </w:t>
      </w:r>
      <w:proofErr w:type="spellStart"/>
      <w:r w:rsidRPr="0093670C">
        <w:rPr>
          <w:rFonts w:eastAsia="Times New Roman" w:cs="Times New Roman"/>
          <w:szCs w:val="24"/>
          <w:lang w:val="en-US"/>
        </w:rPr>
        <w:t>Rustore</w:t>
      </w:r>
      <w:proofErr w:type="spellEnd"/>
      <w:r w:rsidRPr="0093670C">
        <w:rPr>
          <w:rFonts w:eastAsia="Times New Roman" w:cs="Times New Roman"/>
          <w:szCs w:val="24"/>
        </w:rPr>
        <w:t xml:space="preserve">. Была разработана в 23мар. 2024 года разработчиком </w:t>
      </w:r>
      <w:proofErr w:type="spellStart"/>
      <w:r w:rsidRPr="0093670C">
        <w:rPr>
          <w:rFonts w:eastAsia="Times New Roman" w:cs="Times New Roman"/>
          <w:szCs w:val="24"/>
          <w:lang w:val="en-US"/>
        </w:rPr>
        <w:t>SpateTech</w:t>
      </w:r>
      <w:proofErr w:type="spellEnd"/>
      <w:r w:rsidRPr="00E51BF5">
        <w:rPr>
          <w:rFonts w:eastAsia="Times New Roman" w:cs="Times New Roman"/>
          <w:szCs w:val="24"/>
        </w:rPr>
        <w:t>.</w:t>
      </w:r>
    </w:p>
    <w:p w14:paraId="6F83684D" w14:textId="77777777" w:rsidR="0093670C" w:rsidRPr="0093670C" w:rsidRDefault="0093670C" w:rsidP="008A29B0">
      <w:pPr>
        <w:ind w:firstLine="709"/>
        <w:rPr>
          <w:rFonts w:cs="Times New Roman"/>
          <w:szCs w:val="24"/>
          <w:lang w:val="en-US"/>
        </w:rPr>
      </w:pPr>
      <w:r w:rsidRPr="0093670C">
        <w:rPr>
          <w:rFonts w:eastAsiaTheme="majorEastAsia" w:cs="Times New Roman"/>
          <w:szCs w:val="24"/>
        </w:rPr>
        <w:t>Преимущества</w:t>
      </w:r>
      <w:r w:rsidRPr="0093670C">
        <w:rPr>
          <w:rFonts w:cs="Times New Roman"/>
          <w:szCs w:val="24"/>
          <w:lang w:val="en-US"/>
        </w:rPr>
        <w:t>:</w:t>
      </w:r>
    </w:p>
    <w:p w14:paraId="1F453A0D" w14:textId="6DF18B1B" w:rsidR="0093670C" w:rsidRPr="0093670C" w:rsidRDefault="0093670C" w:rsidP="008A29B0">
      <w:pPr>
        <w:pStyle w:val="a0"/>
        <w:ind w:firstLine="709"/>
      </w:pPr>
      <w:r w:rsidRPr="0093670C">
        <w:t>отзывчивое управление кнопками;</w:t>
      </w:r>
    </w:p>
    <w:p w14:paraId="5FC0EF95" w14:textId="404E0854" w:rsidR="00B63CA2" w:rsidRPr="00B63CA2" w:rsidRDefault="00B63CA2" w:rsidP="008A29B0">
      <w:pPr>
        <w:pStyle w:val="a0"/>
        <w:ind w:firstLine="709"/>
      </w:pPr>
      <w:r>
        <w:t>к</w:t>
      </w:r>
      <w:r w:rsidRPr="00B63CA2">
        <w:t>орректная и четкая обработка столкновений со стенами</w:t>
      </w:r>
      <w:r w:rsidR="000B4EF5">
        <w:t>;</w:t>
      </w:r>
    </w:p>
    <w:p w14:paraId="44D8A391" w14:textId="53016CEF" w:rsidR="00B63CA2" w:rsidRPr="00B63CA2" w:rsidRDefault="00B63CA2" w:rsidP="008A29B0">
      <w:pPr>
        <w:pStyle w:val="a0"/>
        <w:ind w:firstLine="709"/>
      </w:pPr>
      <w:r>
        <w:t>к</w:t>
      </w:r>
      <w:r w:rsidRPr="00B63CA2">
        <w:t xml:space="preserve">орректная и четкая обработка </w:t>
      </w:r>
      <w:r w:rsidR="00E213D9">
        <w:t xml:space="preserve">столкновений </w:t>
      </w:r>
      <w:r w:rsidRPr="00B63CA2">
        <w:t>с собственным хвостом.</w:t>
      </w:r>
    </w:p>
    <w:p w14:paraId="0CF1FA49" w14:textId="77777777" w:rsidR="0093670C" w:rsidRPr="0093670C" w:rsidRDefault="0093670C" w:rsidP="008A29B0">
      <w:pPr>
        <w:ind w:firstLine="709"/>
        <w:rPr>
          <w:rFonts w:cs="Times New Roman"/>
          <w:szCs w:val="24"/>
        </w:rPr>
      </w:pPr>
      <w:r w:rsidRPr="0093670C">
        <w:rPr>
          <w:rFonts w:eastAsiaTheme="majorEastAsia" w:cs="Times New Roman"/>
          <w:szCs w:val="24"/>
        </w:rPr>
        <w:t>Недостатки</w:t>
      </w:r>
      <w:r w:rsidRPr="0093670C">
        <w:rPr>
          <w:rFonts w:cs="Times New Roman"/>
          <w:szCs w:val="24"/>
        </w:rPr>
        <w:t>:</w:t>
      </w:r>
    </w:p>
    <w:p w14:paraId="3A1B8714" w14:textId="385563A8" w:rsidR="0093670C" w:rsidRPr="0093670C" w:rsidRDefault="00797242" w:rsidP="008A29B0">
      <w:pPr>
        <w:pStyle w:val="a0"/>
        <w:ind w:firstLine="709"/>
      </w:pPr>
      <w:r>
        <w:t>н</w:t>
      </w:r>
      <w:r w:rsidR="0093670C" w:rsidRPr="0093670C">
        <w:t>едоработа</w:t>
      </w:r>
      <w:r w:rsidR="00B63CA2">
        <w:t>н</w:t>
      </w:r>
      <w:r w:rsidR="0093670C" w:rsidRPr="0093670C">
        <w:t>на</w:t>
      </w:r>
      <w:r w:rsidR="00B63CA2">
        <w:t>я</w:t>
      </w:r>
      <w:r w:rsidR="0093670C" w:rsidRPr="0093670C">
        <w:t xml:space="preserve"> логика передвижения змейки</w:t>
      </w:r>
      <w:r>
        <w:t xml:space="preserve"> </w:t>
      </w:r>
      <w:r w:rsidR="0093670C" w:rsidRPr="0093670C">
        <w:t>(</w:t>
      </w:r>
      <w:r>
        <w:t>в</w:t>
      </w:r>
      <w:r w:rsidR="0093670C" w:rsidRPr="0093670C">
        <w:t xml:space="preserve"> игре она может двигаться сама в себя);</w:t>
      </w:r>
    </w:p>
    <w:p w14:paraId="4D19EBD2" w14:textId="47453B4F" w:rsidR="0093670C" w:rsidRPr="0093670C" w:rsidRDefault="0093670C" w:rsidP="008A29B0">
      <w:pPr>
        <w:pStyle w:val="a0"/>
        <w:ind w:firstLine="709"/>
      </w:pPr>
      <w:r w:rsidRPr="0093670C">
        <w:t>отсутствие какого</w:t>
      </w:r>
      <w:r w:rsidR="00B63CA2">
        <w:t xml:space="preserve"> -</w:t>
      </w:r>
      <w:r w:rsidRPr="0093670C">
        <w:t xml:space="preserve"> либо экрана проигрыша;</w:t>
      </w:r>
    </w:p>
    <w:p w14:paraId="120A2FD1" w14:textId="49AF28CB" w:rsidR="0093670C" w:rsidRDefault="00797242" w:rsidP="008A29B0">
      <w:pPr>
        <w:pStyle w:val="a0"/>
        <w:ind w:firstLine="709"/>
      </w:pPr>
      <w:r>
        <w:t xml:space="preserve">отсутствие какого </w:t>
      </w:r>
      <w:r w:rsidR="00B63CA2">
        <w:t xml:space="preserve">- </w:t>
      </w:r>
      <w:r>
        <w:t>либо экрана выигрыша.</w:t>
      </w:r>
    </w:p>
    <w:p w14:paraId="2B99FCAF" w14:textId="2491E9A6" w:rsidR="007660CF" w:rsidRDefault="007660CF" w:rsidP="008A29B0">
      <w:pPr>
        <w:ind w:firstLine="709"/>
      </w:pPr>
      <w:r>
        <w:t>Вывод:</w:t>
      </w:r>
    </w:p>
    <w:p w14:paraId="48E60CF9" w14:textId="19484800" w:rsidR="007660CF" w:rsidRPr="007660CF" w:rsidRDefault="00737088" w:rsidP="008A29B0">
      <w:pPr>
        <w:pStyle w:val="a0"/>
        <w:numPr>
          <w:ilvl w:val="0"/>
          <w:numId w:val="0"/>
        </w:numPr>
        <w:ind w:firstLine="709"/>
        <w:rPr>
          <w:szCs w:val="24"/>
        </w:rPr>
      </w:pPr>
      <w:r>
        <w:rPr>
          <w:rFonts w:eastAsia="Times New Roman" w:cs="Times New Roman"/>
          <w:szCs w:val="24"/>
        </w:rPr>
        <w:t>Б</w:t>
      </w:r>
      <w:r w:rsidR="007660CF" w:rsidRPr="007660CF">
        <w:rPr>
          <w:rFonts w:eastAsia="Times New Roman" w:cs="Times New Roman"/>
          <w:szCs w:val="24"/>
        </w:rPr>
        <w:t xml:space="preserve">ыл проведён анализ предметной области классической игры «Змейка». Из обзора аналогов я понял, что одними из ключевых моментов для того, чтобы игра была интересной и запоминающейся являются: наличие меню, экранов выигрыша и проигрыша, а также корректно работающая логика змеи и </w:t>
      </w:r>
      <w:r w:rsidR="00B37B1E">
        <w:rPr>
          <w:rFonts w:eastAsia="Times New Roman" w:cs="Times New Roman"/>
          <w:szCs w:val="24"/>
        </w:rPr>
        <w:t>отрисовки</w:t>
      </w:r>
      <w:r w:rsidR="007660CF" w:rsidRPr="007660CF">
        <w:rPr>
          <w:rFonts w:eastAsia="Times New Roman" w:cs="Times New Roman"/>
          <w:szCs w:val="24"/>
        </w:rPr>
        <w:t xml:space="preserve"> еды.</w:t>
      </w:r>
    </w:p>
    <w:p w14:paraId="092F632B" w14:textId="3061BEEB" w:rsidR="00E61B22" w:rsidRDefault="00E61B22" w:rsidP="008A29B0">
      <w:pPr>
        <w:pStyle w:val="1"/>
        <w:ind w:firstLine="709"/>
      </w:pPr>
      <w:bookmarkStart w:id="16" w:name="_Toc223514274"/>
      <w:r>
        <w:lastRenderedPageBreak/>
        <w:t>Требования к результатам разработки</w:t>
      </w:r>
      <w:bookmarkEnd w:id="16"/>
    </w:p>
    <w:p w14:paraId="3176C03B" w14:textId="0838B7C9" w:rsidR="00E51BF5" w:rsidRPr="00E51BF5" w:rsidRDefault="00E51BF5" w:rsidP="008A29B0">
      <w:pPr>
        <w:ind w:firstLine="709"/>
      </w:pPr>
      <w:r>
        <w:t xml:space="preserve">В данном разделе настоящего технического задания описываются </w:t>
      </w:r>
      <w:r w:rsidR="00EA4518">
        <w:t>требования к результатам разработки</w:t>
      </w:r>
      <w:r>
        <w:t>.</w:t>
      </w:r>
    </w:p>
    <w:p w14:paraId="43756BA9" w14:textId="2EC66A9D" w:rsidR="001D3FB1" w:rsidRDefault="001D3FB1" w:rsidP="008A29B0">
      <w:pPr>
        <w:pStyle w:val="2"/>
        <w:ind w:firstLine="709"/>
      </w:pPr>
      <w:bookmarkStart w:id="17" w:name="_Toc223514275"/>
      <w:r>
        <w:t>Правила игры</w:t>
      </w:r>
      <w:bookmarkEnd w:id="17"/>
    </w:p>
    <w:p w14:paraId="565C6EE9" w14:textId="61E65A84" w:rsidR="00CF399D" w:rsidRDefault="00CF399D" w:rsidP="008A29B0">
      <w:pPr>
        <w:ind w:firstLine="709"/>
      </w:pPr>
      <w:r>
        <w:t>Игровое поле представляет собой прямоугольную сетку. В начальный момент змейка состоит из трёх сегментов и располагается в центре поля. Еда появляется в случайной свободной клетке.</w:t>
      </w:r>
    </w:p>
    <w:p w14:paraId="3317B1B8" w14:textId="268AF655" w:rsidR="00CF399D" w:rsidRDefault="00CF399D" w:rsidP="008A29B0">
      <w:pPr>
        <w:ind w:firstLine="709"/>
      </w:pPr>
      <w:r w:rsidRPr="00CF399D">
        <w:rPr>
          <w:rStyle w:val="afc"/>
          <w:b w:val="0"/>
          <w:bCs w:val="0"/>
        </w:rPr>
        <w:t>Цель игры</w:t>
      </w:r>
      <w:r>
        <w:t xml:space="preserve"> – управлять змейкой с помощью клавиш-стрелок, собирая еду. При каждом съедании еды длина змейки увеличивается на один сегмент, а счёт игрока возрастает на 1. Игра продолжается до тех пор, пока змейка не столкнётся с границей поля или с собственным хвостом. В этом случае игра завершается, на экране появляется сообщение и поражении. А также игра прекращается если размер змейки стал равен игровому полю и тогда появляется сообщение о выигрыше.</w:t>
      </w:r>
    </w:p>
    <w:p w14:paraId="0CF4E7BF" w14:textId="09318F4A" w:rsidR="007A6C97" w:rsidRPr="007A6C97" w:rsidRDefault="00CF399D" w:rsidP="008A29B0">
      <w:pPr>
        <w:ind w:firstLine="709"/>
      </w:pPr>
      <w:r>
        <w:t>Запрещено разворачиваться на 180 градусов (например, при движении вправо нельзя мгновенно повернуть налево) – такое нажатие игнорируется.</w:t>
      </w:r>
    </w:p>
    <w:p w14:paraId="305478F5" w14:textId="782443BF" w:rsidR="007A6C97" w:rsidRDefault="00AA50F6" w:rsidP="008A29B0">
      <w:pPr>
        <w:pStyle w:val="2"/>
        <w:ind w:firstLine="709"/>
      </w:pPr>
      <w:bookmarkStart w:id="18" w:name="_Toc223514276"/>
      <w:r>
        <w:t>Требования к функциям</w:t>
      </w:r>
      <w:bookmarkEnd w:id="18"/>
    </w:p>
    <w:p w14:paraId="5EBF33DF" w14:textId="21CDAC60" w:rsidR="00CF399D" w:rsidRDefault="00D6255A" w:rsidP="008A29B0">
      <w:pPr>
        <w:ind w:firstLine="709"/>
      </w:pPr>
      <w:r>
        <w:t>П</w:t>
      </w:r>
      <w:r w:rsidR="00CF399D">
        <w:t>редъявляются следующие требования к функциям:</w:t>
      </w:r>
    </w:p>
    <w:p w14:paraId="750AC2A5" w14:textId="77777777" w:rsidR="00CF399D" w:rsidRDefault="00CF399D" w:rsidP="008A29B0">
      <w:pPr>
        <w:pStyle w:val="a0"/>
        <w:ind w:firstLine="709"/>
      </w:pPr>
      <w:r>
        <w:t>пользователь должен иметь возможность управлять змейкой с помощью четырёх клавиш-стрелок;</w:t>
      </w:r>
    </w:p>
    <w:p w14:paraId="38DA35B8" w14:textId="77777777" w:rsidR="00CF399D" w:rsidRDefault="00CF399D" w:rsidP="008A29B0">
      <w:pPr>
        <w:pStyle w:val="a0"/>
        <w:ind w:firstLine="709"/>
      </w:pPr>
      <w:r>
        <w:t>программа должна автоматически генерировать новую еду после съедания предыдущей;</w:t>
      </w:r>
    </w:p>
    <w:p w14:paraId="264B9E66" w14:textId="77777777" w:rsidR="00CF399D" w:rsidRDefault="00CF399D" w:rsidP="008A29B0">
      <w:pPr>
        <w:pStyle w:val="a0"/>
        <w:ind w:firstLine="709"/>
      </w:pPr>
      <w:r>
        <w:t>программа должна вести подсчёт текущего счёта и отображать его в процессе игры;</w:t>
      </w:r>
    </w:p>
    <w:p w14:paraId="3E087EA1" w14:textId="12A1D87D" w:rsidR="00CF399D" w:rsidRDefault="00CF399D" w:rsidP="008A29B0">
      <w:pPr>
        <w:pStyle w:val="a0"/>
        <w:ind w:firstLine="709"/>
      </w:pPr>
      <w:r>
        <w:t>при завершении игры программа должна отобразить сообщение о проигрыше или выигрыше;</w:t>
      </w:r>
    </w:p>
    <w:p w14:paraId="66EEBC94" w14:textId="77777777" w:rsidR="00CF399D" w:rsidRDefault="00CF399D" w:rsidP="008A29B0">
      <w:pPr>
        <w:pStyle w:val="a0"/>
        <w:ind w:firstLine="709"/>
      </w:pPr>
      <w:r>
        <w:t>интерфейс должен обновляться в реальном времени (движение змейки, появление еды).</w:t>
      </w:r>
    </w:p>
    <w:p w14:paraId="3993E423" w14:textId="3FB3178F" w:rsidR="0002309A" w:rsidRDefault="009730DA" w:rsidP="008A29B0">
      <w:pPr>
        <w:pStyle w:val="2"/>
        <w:ind w:firstLine="709"/>
      </w:pPr>
      <w:bookmarkStart w:id="19" w:name="_Toc223514277"/>
      <w:r>
        <w:t>Требования к показателям назначени</w:t>
      </w:r>
      <w:r w:rsidR="0002309A">
        <w:t>я</w:t>
      </w:r>
      <w:bookmarkEnd w:id="19"/>
    </w:p>
    <w:p w14:paraId="228D239A" w14:textId="26D6C1B4" w:rsidR="004717BE" w:rsidRPr="004717BE" w:rsidRDefault="00EA4518" w:rsidP="008A29B0">
      <w:pPr>
        <w:ind w:firstLine="709"/>
      </w:pPr>
      <w:r>
        <w:t>Требования к показателям назначений не предъявляются</w:t>
      </w:r>
      <w:r w:rsidR="004717BE">
        <w:t>.</w:t>
      </w:r>
    </w:p>
    <w:p w14:paraId="565F00AE" w14:textId="1629A8B1" w:rsidR="009730DA" w:rsidRDefault="00AA50F6" w:rsidP="008A29B0">
      <w:pPr>
        <w:pStyle w:val="2"/>
        <w:ind w:firstLine="709"/>
      </w:pPr>
      <w:bookmarkStart w:id="20" w:name="_Toc223514278"/>
      <w:r>
        <w:t>Требования к пользовательскому интерфейсу</w:t>
      </w:r>
      <w:bookmarkEnd w:id="20"/>
    </w:p>
    <w:p w14:paraId="3966DB60" w14:textId="17DC88ED" w:rsidR="00CF399D" w:rsidRPr="00CF399D" w:rsidRDefault="00CF399D" w:rsidP="008A29B0">
      <w:pPr>
        <w:pStyle w:val="a0"/>
        <w:numPr>
          <w:ilvl w:val="0"/>
          <w:numId w:val="0"/>
        </w:numPr>
        <w:ind w:left="851" w:firstLine="709"/>
      </w:pPr>
      <w:r w:rsidRPr="00CF399D">
        <w:t>Основные элементы</w:t>
      </w:r>
      <w:r>
        <w:t xml:space="preserve"> интерфейса</w:t>
      </w:r>
      <w:r w:rsidRPr="00CF399D">
        <w:t>:</w:t>
      </w:r>
    </w:p>
    <w:p w14:paraId="39FAB5D6" w14:textId="7DA95429" w:rsidR="00CF399D" w:rsidRDefault="00CF399D" w:rsidP="008A29B0">
      <w:pPr>
        <w:pStyle w:val="a0"/>
        <w:ind w:firstLine="709"/>
      </w:pPr>
      <w:r w:rsidRPr="00CF399D">
        <w:t xml:space="preserve">главное окно приложения размером </w:t>
      </w:r>
      <w:r>
        <w:t>1024</w:t>
      </w:r>
      <w:r w:rsidRPr="00CF399D">
        <w:t>×</w:t>
      </w:r>
      <w:r>
        <w:t>768</w:t>
      </w:r>
      <w:r w:rsidRPr="00CF399D">
        <w:t xml:space="preserve"> пикселей;</w:t>
      </w:r>
    </w:p>
    <w:p w14:paraId="4A1E0886" w14:textId="278D4CE4" w:rsidR="00D6255A" w:rsidRPr="00CF399D" w:rsidRDefault="00D6255A" w:rsidP="008A29B0">
      <w:pPr>
        <w:pStyle w:val="a0"/>
        <w:ind w:firstLine="709"/>
      </w:pPr>
      <w:r>
        <w:lastRenderedPageBreak/>
        <w:t>интерфейс игры должен быть выполнен в единой цветовой гамме с преобладанием фиолетовых оттенков</w:t>
      </w:r>
      <w:r w:rsidRPr="00D6255A">
        <w:t>;</w:t>
      </w:r>
    </w:p>
    <w:p w14:paraId="621EA2EA" w14:textId="56779F01" w:rsidR="00CF399D" w:rsidRPr="00CF399D" w:rsidRDefault="00E51BF5" w:rsidP="008A29B0">
      <w:pPr>
        <w:pStyle w:val="a0"/>
        <w:ind w:firstLine="709"/>
      </w:pPr>
      <w:r w:rsidRPr="00CF399D">
        <w:t>игровое поле,</w:t>
      </w:r>
      <w:r w:rsidR="00CF399D" w:rsidRPr="00CF399D">
        <w:t xml:space="preserve"> </w:t>
      </w:r>
      <w:r w:rsidR="00D6255A">
        <w:t>на котором отображаются:</w:t>
      </w:r>
    </w:p>
    <w:p w14:paraId="4C5CD27C" w14:textId="7D5A6FDB" w:rsidR="00CF399D" w:rsidRPr="00CF399D" w:rsidRDefault="00CF399D" w:rsidP="008A29B0">
      <w:pPr>
        <w:pStyle w:val="vguList2"/>
        <w:ind w:firstLine="709"/>
      </w:pPr>
      <w:r w:rsidRPr="00CF399D">
        <w:t xml:space="preserve">змейка в виде </w:t>
      </w:r>
      <w:r w:rsidR="00D6255A">
        <w:t>нескольких квадратов</w:t>
      </w:r>
      <w:r w:rsidR="00D6255A" w:rsidRPr="00D6255A">
        <w:t>;</w:t>
      </w:r>
    </w:p>
    <w:p w14:paraId="2003B2F8" w14:textId="351C43AB" w:rsidR="00CF399D" w:rsidRPr="00CF399D" w:rsidRDefault="00CF399D" w:rsidP="008A29B0">
      <w:pPr>
        <w:pStyle w:val="vguList2"/>
        <w:ind w:firstLine="709"/>
      </w:pPr>
      <w:r w:rsidRPr="00CF399D">
        <w:t xml:space="preserve">еда в виде </w:t>
      </w:r>
      <w:r w:rsidR="00D6255A">
        <w:t>квадратов</w:t>
      </w:r>
      <w:r w:rsidRPr="00CF399D">
        <w:t>;</w:t>
      </w:r>
    </w:p>
    <w:p w14:paraId="48F5985A" w14:textId="6585C710" w:rsidR="00CF399D" w:rsidRPr="00CF399D" w:rsidRDefault="00CF399D" w:rsidP="008A29B0">
      <w:pPr>
        <w:pStyle w:val="vguList2"/>
        <w:ind w:firstLine="709"/>
      </w:pPr>
      <w:r w:rsidRPr="00CF399D">
        <w:t>счёт в левом верхнем углу</w:t>
      </w:r>
      <w:r w:rsidR="00D6255A" w:rsidRPr="00D6255A">
        <w:t>.</w:t>
      </w:r>
    </w:p>
    <w:p w14:paraId="10E2A0BF" w14:textId="40F4DC14" w:rsidR="00CF399D" w:rsidRPr="00CF399D" w:rsidRDefault="00CF399D" w:rsidP="008A29B0">
      <w:pPr>
        <w:pStyle w:val="a0"/>
        <w:ind w:firstLine="709"/>
      </w:pPr>
      <w:r w:rsidRPr="00CF399D">
        <w:t>при завершении игры поверх поля должно появиться</w:t>
      </w:r>
      <w:r w:rsidR="00D6255A">
        <w:t xml:space="preserve"> сообщение о поражении и или победе</w:t>
      </w:r>
      <w:r w:rsidRPr="00CF399D">
        <w:t>.</w:t>
      </w:r>
    </w:p>
    <w:p w14:paraId="0CFF1EE0" w14:textId="7ED4485D" w:rsidR="00CF399D" w:rsidRDefault="00CF399D" w:rsidP="008A29B0">
      <w:pPr>
        <w:pStyle w:val="a0"/>
        <w:numPr>
          <w:ilvl w:val="0"/>
          <w:numId w:val="0"/>
        </w:numPr>
        <w:ind w:left="851" w:firstLine="709"/>
        <w:rPr>
          <w:lang w:val="en-US"/>
        </w:rPr>
      </w:pPr>
      <w:r w:rsidRPr="00D6255A">
        <w:t>Прототипы интерфейса</w:t>
      </w:r>
      <w:r w:rsidRPr="00CF399D">
        <w:t>:</w:t>
      </w:r>
    </w:p>
    <w:p w14:paraId="5128CC08" w14:textId="06904F70" w:rsidR="005C5444" w:rsidRDefault="005C5444" w:rsidP="008A29B0">
      <w:pPr>
        <w:pStyle w:val="a0"/>
        <w:numPr>
          <w:ilvl w:val="0"/>
          <w:numId w:val="0"/>
        </w:numPr>
        <w:ind w:firstLine="709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8E4E827" wp14:editId="192D383E">
            <wp:extent cx="5183511" cy="4273236"/>
            <wp:effectExtent l="0" t="0" r="0" b="0"/>
            <wp:docPr id="93185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680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643" cy="429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D94C" w14:textId="317B4690" w:rsidR="005C5444" w:rsidRDefault="005C5444" w:rsidP="008A29B0">
      <w:pPr>
        <w:pStyle w:val="a9"/>
        <w:ind w:firstLine="709"/>
      </w:pPr>
      <w:r>
        <w:t xml:space="preserve">Рисунок 1 – </w:t>
      </w:r>
      <w:r w:rsidR="0080049C">
        <w:t>Прототип</w:t>
      </w:r>
      <w:r>
        <w:t xml:space="preserve"> главного меню</w:t>
      </w:r>
    </w:p>
    <w:p w14:paraId="6947C1BF" w14:textId="4DB2AB4E" w:rsidR="005C5444" w:rsidRDefault="005C5444" w:rsidP="008A29B0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1FF6AE4B" wp14:editId="77795EA6">
            <wp:extent cx="5261574" cy="4333062"/>
            <wp:effectExtent l="0" t="0" r="0" b="0"/>
            <wp:docPr id="7967560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5608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881" cy="4342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01D2" w14:textId="3F0FA59E" w:rsidR="005C5444" w:rsidRPr="002F7A12" w:rsidRDefault="005C5444" w:rsidP="008A29B0">
      <w:pPr>
        <w:pStyle w:val="a9"/>
        <w:ind w:firstLine="709"/>
      </w:pPr>
      <w:r>
        <w:t xml:space="preserve">Рисунок </w:t>
      </w:r>
      <w:r w:rsidR="00EA4518">
        <w:t>2</w:t>
      </w:r>
      <w:r>
        <w:t xml:space="preserve"> – </w:t>
      </w:r>
      <w:r w:rsidR="0080049C">
        <w:t>Прототип</w:t>
      </w:r>
      <w:r w:rsidR="00EA4518">
        <w:t xml:space="preserve"> окна</w:t>
      </w:r>
      <w:r>
        <w:t xml:space="preserve"> игрового процесса</w:t>
      </w:r>
    </w:p>
    <w:p w14:paraId="168FEB6A" w14:textId="390D7F35" w:rsidR="00DC0F31" w:rsidRDefault="00295D9C" w:rsidP="008A29B0">
      <w:pPr>
        <w:pStyle w:val="2"/>
        <w:ind w:firstLine="709"/>
      </w:pPr>
      <w:bookmarkStart w:id="21" w:name="_Toc223514279"/>
      <w:r>
        <w:t>Требования к видам обеспечения</w:t>
      </w:r>
      <w:bookmarkEnd w:id="21"/>
    </w:p>
    <w:p w14:paraId="0048CD9F" w14:textId="50BBD6E4" w:rsidR="00E51BF5" w:rsidRPr="00E51BF5" w:rsidRDefault="00E51BF5" w:rsidP="008A29B0">
      <w:pPr>
        <w:ind w:firstLine="709"/>
      </w:pPr>
      <w:r>
        <w:t xml:space="preserve">В данном разделе настоящего технического задания описываются основные </w:t>
      </w:r>
      <w:r w:rsidR="004717BE">
        <w:t>требования к видам обеспечения</w:t>
      </w:r>
      <w:r>
        <w:t>.</w:t>
      </w:r>
    </w:p>
    <w:p w14:paraId="607098D9" w14:textId="74D65C07" w:rsidR="00295D9C" w:rsidRDefault="00256697" w:rsidP="008A29B0">
      <w:pPr>
        <w:pStyle w:val="3"/>
        <w:ind w:firstLine="709"/>
      </w:pPr>
      <w:bookmarkStart w:id="22" w:name="_Toc223514280"/>
      <w:r>
        <w:t>Требования к математическому обеспечению</w:t>
      </w:r>
      <w:bookmarkEnd w:id="22"/>
    </w:p>
    <w:p w14:paraId="21B2E78F" w14:textId="40A6ADEA" w:rsidR="0090796B" w:rsidRPr="00B63CA2" w:rsidRDefault="0090796B" w:rsidP="008A29B0">
      <w:pPr>
        <w:ind w:firstLine="709"/>
      </w:pPr>
      <w:r w:rsidRPr="0090796B">
        <w:t>Генерация координат еды</w:t>
      </w:r>
      <w:r w:rsidR="00B63CA2">
        <w:t>:</w:t>
      </w:r>
    </w:p>
    <w:p w14:paraId="6DEF3ACA" w14:textId="77777777" w:rsidR="0090796B" w:rsidRPr="0090796B" w:rsidRDefault="0090796B" w:rsidP="008A29B0">
      <w:pPr>
        <w:pStyle w:val="a0"/>
        <w:ind w:firstLine="709"/>
      </w:pPr>
      <w:proofErr w:type="spellStart"/>
      <w:r w:rsidRPr="0090796B">
        <w:t>left</w:t>
      </w:r>
      <w:proofErr w:type="spellEnd"/>
      <w:r w:rsidRPr="0090796B">
        <w:t xml:space="preserve">, </w:t>
      </w:r>
      <w:proofErr w:type="spellStart"/>
      <w:r w:rsidRPr="0090796B">
        <w:t>right</w:t>
      </w:r>
      <w:proofErr w:type="spellEnd"/>
      <w:r w:rsidRPr="0090796B">
        <w:t xml:space="preserve"> – координаты левой и правой границы игрового поля (в пикселях);</w:t>
      </w:r>
    </w:p>
    <w:p w14:paraId="0DAF3F3D" w14:textId="68E7B8F4" w:rsidR="0090796B" w:rsidRPr="0090796B" w:rsidRDefault="0090796B" w:rsidP="008A29B0">
      <w:pPr>
        <w:pStyle w:val="a0"/>
        <w:ind w:firstLine="709"/>
      </w:pPr>
      <w:proofErr w:type="spellStart"/>
      <w:r w:rsidRPr="0090796B">
        <w:t>top</w:t>
      </w:r>
      <w:proofErr w:type="spellEnd"/>
      <w:r w:rsidRPr="0090796B">
        <w:t xml:space="preserve">, </w:t>
      </w:r>
      <w:proofErr w:type="spellStart"/>
      <w:r w:rsidRPr="0090796B">
        <w:t>bottom</w:t>
      </w:r>
      <w:proofErr w:type="spellEnd"/>
      <w:r w:rsidRPr="0090796B">
        <w:t xml:space="preserve"> – координаты верхней и нижней границы </w:t>
      </w:r>
      <w:proofErr w:type="gramStart"/>
      <w:r w:rsidRPr="0090796B">
        <w:t>поля</w:t>
      </w:r>
      <w:r>
        <w:t>(</w:t>
      </w:r>
      <w:proofErr w:type="gramEnd"/>
      <w:r>
        <w:t>в пикселях)</w:t>
      </w:r>
      <w:r w:rsidRPr="0090796B">
        <w:t>;</w:t>
      </w:r>
    </w:p>
    <w:p w14:paraId="1719B159" w14:textId="77777777" w:rsidR="0090796B" w:rsidRPr="0090796B" w:rsidRDefault="0090796B" w:rsidP="008A29B0">
      <w:pPr>
        <w:pStyle w:val="a0"/>
        <w:ind w:firstLine="709"/>
      </w:pPr>
      <w:proofErr w:type="spellStart"/>
      <w:r w:rsidRPr="0090796B">
        <w:t>space_size</w:t>
      </w:r>
      <w:proofErr w:type="spellEnd"/>
      <w:r w:rsidRPr="0090796B">
        <w:t xml:space="preserve"> – размер стороны одной клетки (в пикселях).</w:t>
      </w:r>
    </w:p>
    <w:p w14:paraId="4FB560EC" w14:textId="77777777" w:rsidR="0090796B" w:rsidRPr="0090796B" w:rsidRDefault="0090796B" w:rsidP="008A29B0">
      <w:pPr>
        <w:ind w:firstLine="709"/>
      </w:pPr>
      <w:r w:rsidRPr="0090796B">
        <w:t>Координаты еды (x, y) (левый верхний угол клетки) определяются в два этапа.</w:t>
      </w:r>
    </w:p>
    <w:p w14:paraId="7C542369" w14:textId="77777777" w:rsidR="0090796B" w:rsidRPr="0090796B" w:rsidRDefault="0090796B" w:rsidP="008A29B0">
      <w:pPr>
        <w:pStyle w:val="a0"/>
        <w:numPr>
          <w:ilvl w:val="0"/>
          <w:numId w:val="47"/>
        </w:numPr>
        <w:ind w:firstLine="709"/>
      </w:pPr>
      <w:r w:rsidRPr="0090796B">
        <w:t>Генерация случайных величин в пределах поля (с учётом, что еда должна целиком помещаться в клетку):</w:t>
      </w:r>
    </w:p>
    <w:p w14:paraId="4FBCA462" w14:textId="3EDF4BC6" w:rsidR="0090796B" w:rsidRPr="0090796B" w:rsidRDefault="0090796B" w:rsidP="008A29B0">
      <w:pPr>
        <w:ind w:firstLine="709"/>
        <w:jc w:val="left"/>
      </w:pPr>
      <w:proofErr w:type="spellStart"/>
      <w:r>
        <w:rPr>
          <w:lang w:val="en-US"/>
        </w:rPr>
        <w:t>x</w:t>
      </w:r>
      <w:r w:rsidRPr="0090796B">
        <w:rPr>
          <w:vertAlign w:val="subscript"/>
          <w:lang w:val="en-US"/>
        </w:rPr>
        <w:t>rand</w:t>
      </w:r>
      <w:proofErr w:type="spellEnd"/>
      <w:r w:rsidR="00B63CA2" w:rsidRPr="00B63CA2">
        <w:rPr>
          <w:vertAlign w:val="subscript"/>
        </w:rPr>
        <w:t xml:space="preserve"> </w:t>
      </w:r>
      <w:r w:rsidRPr="0090796B">
        <w:t xml:space="preserve">= </w:t>
      </w:r>
      <w:r>
        <w:t xml:space="preserve">случайное число между </w:t>
      </w:r>
      <w:r w:rsidRPr="0090796B">
        <w:rPr>
          <w:lang w:val="en-US"/>
        </w:rPr>
        <w:t>left</w:t>
      </w:r>
      <w:r>
        <w:t xml:space="preserve"> </w:t>
      </w:r>
      <w:r w:rsidR="00B63CA2">
        <w:t>и</w:t>
      </w:r>
      <w:r w:rsidR="00B63CA2" w:rsidRPr="0090796B">
        <w:t> </w:t>
      </w:r>
      <w:proofErr w:type="spellStart"/>
      <w:r w:rsidR="00B63CA2" w:rsidRPr="0090796B">
        <w:t>right</w:t>
      </w:r>
      <w:proofErr w:type="spellEnd"/>
      <w:r>
        <w:t xml:space="preserve"> – </w:t>
      </w:r>
      <w:r w:rsidRPr="0090796B">
        <w:rPr>
          <w:lang w:val="en-US"/>
        </w:rPr>
        <w:t>space</w:t>
      </w:r>
      <w:r w:rsidR="00B63CA2">
        <w:t>_</w:t>
      </w:r>
      <w:r w:rsidRPr="0090796B">
        <w:rPr>
          <w:lang w:val="en-US"/>
        </w:rPr>
        <w:t>size</w:t>
      </w:r>
    </w:p>
    <w:p w14:paraId="25EEF4EA" w14:textId="176AB02B" w:rsidR="0090796B" w:rsidRPr="0090796B" w:rsidRDefault="0090796B" w:rsidP="008A29B0">
      <w:pPr>
        <w:ind w:firstLine="709"/>
        <w:jc w:val="left"/>
      </w:pPr>
      <w:proofErr w:type="spellStart"/>
      <w:r>
        <w:rPr>
          <w:lang w:val="en-US"/>
        </w:rPr>
        <w:lastRenderedPageBreak/>
        <w:t>y</w:t>
      </w:r>
      <w:r w:rsidRPr="0090796B">
        <w:rPr>
          <w:vertAlign w:val="subscript"/>
          <w:lang w:val="en-US"/>
        </w:rPr>
        <w:t>rand</w:t>
      </w:r>
      <w:proofErr w:type="spellEnd"/>
      <w:r w:rsidR="00B63CA2">
        <w:rPr>
          <w:vertAlign w:val="subscript"/>
          <w:lang w:val="en-US"/>
        </w:rPr>
        <w:t xml:space="preserve"> </w:t>
      </w:r>
      <w:r w:rsidRPr="00B63CA2">
        <w:t>=</w:t>
      </w:r>
      <w:r w:rsidR="00B63CA2">
        <w:t xml:space="preserve"> случайное число между </w:t>
      </w:r>
      <w:r w:rsidRPr="0090796B">
        <w:rPr>
          <w:lang w:val="en-US"/>
        </w:rPr>
        <w:t>top</w:t>
      </w:r>
      <w:r w:rsidR="00B63CA2">
        <w:t xml:space="preserve"> и </w:t>
      </w:r>
      <w:proofErr w:type="spellStart"/>
      <w:r w:rsidR="00B63CA2" w:rsidRPr="00B63CA2">
        <w:t>bottom</w:t>
      </w:r>
      <w:proofErr w:type="spellEnd"/>
      <w:r w:rsidR="00B63CA2">
        <w:t xml:space="preserve"> – </w:t>
      </w:r>
      <w:r w:rsidRPr="0090796B">
        <w:rPr>
          <w:lang w:val="en-US"/>
        </w:rPr>
        <w:t>space</w:t>
      </w:r>
      <w:r w:rsidR="00B63CA2">
        <w:t>_</w:t>
      </w:r>
      <w:r w:rsidRPr="0090796B">
        <w:rPr>
          <w:lang w:val="en-US"/>
        </w:rPr>
        <w:t>size</w:t>
      </w:r>
    </w:p>
    <w:p w14:paraId="45F5DDB4" w14:textId="77777777" w:rsidR="0090796B" w:rsidRPr="0090796B" w:rsidRDefault="0090796B" w:rsidP="008A29B0">
      <w:pPr>
        <w:pStyle w:val="a0"/>
        <w:numPr>
          <w:ilvl w:val="0"/>
          <w:numId w:val="47"/>
        </w:numPr>
        <w:ind w:firstLine="709"/>
      </w:pPr>
      <w:r w:rsidRPr="0090796B">
        <w:t>Привязка к сетке (выравнивание по клеткам):</w:t>
      </w:r>
    </w:p>
    <w:p w14:paraId="2BD4B8E3" w14:textId="5F5BDC12" w:rsidR="0090796B" w:rsidRPr="0090796B" w:rsidRDefault="00B63CA2" w:rsidP="008A29B0">
      <w:pPr>
        <w:ind w:firstLine="709"/>
        <w:rPr>
          <w:lang w:val="en-US"/>
        </w:rPr>
      </w:pPr>
      <w:r>
        <w:rPr>
          <w:lang w:val="en-US"/>
        </w:rPr>
        <w:t>x</w:t>
      </w:r>
      <w:r w:rsidRPr="00B63CA2">
        <w:rPr>
          <w:lang w:val="en-US"/>
        </w:rPr>
        <w:t xml:space="preserve"> </w:t>
      </w:r>
      <w:r w:rsidR="0090796B" w:rsidRPr="0090796B">
        <w:rPr>
          <w:lang w:val="en-US"/>
        </w:rPr>
        <w:t>=</w:t>
      </w:r>
      <w:r w:rsidRPr="00B63CA2">
        <w:rPr>
          <w:lang w:val="en-US"/>
        </w:rPr>
        <w:t xml:space="preserve"> </w:t>
      </w:r>
      <w:r w:rsidR="0090796B" w:rsidRPr="0090796B">
        <w:rPr>
          <w:rFonts w:ascii="Cambria Math" w:hAnsi="Cambria Math" w:cs="Cambria Math"/>
          <w:lang w:val="en-US"/>
        </w:rPr>
        <w:t>(</w:t>
      </w:r>
      <w:proofErr w:type="spellStart"/>
      <w:r>
        <w:rPr>
          <w:lang w:val="en-US"/>
        </w:rPr>
        <w:t>x</w:t>
      </w:r>
      <w:r w:rsidR="0090796B" w:rsidRPr="0090796B">
        <w:rPr>
          <w:vertAlign w:val="subscript"/>
          <w:lang w:val="en-US"/>
        </w:rPr>
        <w:t>rand</w:t>
      </w:r>
      <w:proofErr w:type="spellEnd"/>
      <w:r w:rsidRPr="00B63CA2">
        <w:rPr>
          <w:vertAlign w:val="subscript"/>
          <w:lang w:val="en-US"/>
        </w:rPr>
        <w:t xml:space="preserve"> </w:t>
      </w:r>
      <w:r w:rsidR="0090796B" w:rsidRPr="0090796B">
        <w:rPr>
          <w:rFonts w:cs="Times New Roman"/>
          <w:lang w:val="en-US"/>
        </w:rPr>
        <w:t>−</w:t>
      </w:r>
      <w:r w:rsidRPr="00B63CA2">
        <w:rPr>
          <w:rFonts w:cs="Times New Roman"/>
          <w:lang w:val="en-US"/>
        </w:rPr>
        <w:t xml:space="preserve"> </w:t>
      </w:r>
      <w:r w:rsidR="0090796B" w:rsidRPr="0090796B">
        <w:rPr>
          <w:lang w:val="en-US"/>
        </w:rPr>
        <w:t>left</w:t>
      </w:r>
      <w:r w:rsidRPr="00B63CA2">
        <w:rPr>
          <w:lang w:val="en-US"/>
        </w:rPr>
        <w:t xml:space="preserve">) </w:t>
      </w:r>
      <w:r>
        <w:rPr>
          <w:lang w:val="en-US"/>
        </w:rPr>
        <w:t xml:space="preserve">div </w:t>
      </w:r>
      <w:proofErr w:type="spellStart"/>
      <w:r w:rsidR="0090796B" w:rsidRPr="0090796B">
        <w:rPr>
          <w:lang w:val="en-US"/>
        </w:rPr>
        <w:t>space_size</w:t>
      </w:r>
      <w:proofErr w:type="spellEnd"/>
      <w:r w:rsidRPr="00B63CA2">
        <w:rPr>
          <w:rFonts w:ascii="Cambria Math" w:hAnsi="Cambria Math" w:cs="Cambria Math"/>
          <w:lang w:val="en-US"/>
        </w:rPr>
        <w:t xml:space="preserve"> * </w:t>
      </w:r>
      <w:proofErr w:type="spellStart"/>
      <w:r w:rsidR="0090796B" w:rsidRPr="0090796B">
        <w:rPr>
          <w:lang w:val="en-US"/>
        </w:rPr>
        <w:t>space_size</w:t>
      </w:r>
      <w:proofErr w:type="spellEnd"/>
      <w:r w:rsidRPr="00B63CA2">
        <w:rPr>
          <w:lang w:val="en-US"/>
        </w:rPr>
        <w:t xml:space="preserve"> </w:t>
      </w:r>
      <w:r w:rsidR="0090796B" w:rsidRPr="0090796B">
        <w:rPr>
          <w:lang w:val="en-US"/>
        </w:rPr>
        <w:t>+</w:t>
      </w:r>
      <w:r w:rsidRPr="00B63CA2">
        <w:rPr>
          <w:lang w:val="en-US"/>
        </w:rPr>
        <w:t xml:space="preserve"> </w:t>
      </w:r>
      <w:r w:rsidR="0090796B" w:rsidRPr="0090796B">
        <w:rPr>
          <w:lang w:val="en-US"/>
        </w:rPr>
        <w:t>left</w:t>
      </w:r>
    </w:p>
    <w:p w14:paraId="08DBBACE" w14:textId="74C25301" w:rsidR="00006143" w:rsidRPr="0090796B" w:rsidRDefault="0090796B" w:rsidP="008A29B0">
      <w:pPr>
        <w:ind w:firstLine="709"/>
        <w:rPr>
          <w:lang w:val="en-US"/>
        </w:rPr>
      </w:pPr>
      <w:r w:rsidRPr="0090796B">
        <w:rPr>
          <w:lang w:val="en-US"/>
        </w:rPr>
        <w:t>y</w:t>
      </w:r>
      <w:r w:rsidR="00B63CA2">
        <w:rPr>
          <w:lang w:val="en-US"/>
        </w:rPr>
        <w:t xml:space="preserve"> </w:t>
      </w:r>
      <w:r w:rsidRPr="0090796B">
        <w:rPr>
          <w:lang w:val="en-US"/>
        </w:rPr>
        <w:t>=</w:t>
      </w:r>
      <w:r w:rsidR="00B63CA2">
        <w:rPr>
          <w:lang w:val="en-US"/>
        </w:rPr>
        <w:t xml:space="preserve"> </w:t>
      </w:r>
      <w:r w:rsidRPr="0090796B">
        <w:rPr>
          <w:rFonts w:ascii="Cambria Math" w:hAnsi="Cambria Math" w:cs="Cambria Math"/>
          <w:lang w:val="en-US"/>
        </w:rPr>
        <w:t>(</w:t>
      </w:r>
      <w:proofErr w:type="spellStart"/>
      <w:r w:rsidR="00B63CA2">
        <w:rPr>
          <w:lang w:val="en-US"/>
        </w:rPr>
        <w:t>y</w:t>
      </w:r>
      <w:r w:rsidRPr="0090796B">
        <w:rPr>
          <w:vertAlign w:val="subscript"/>
          <w:lang w:val="en-US"/>
        </w:rPr>
        <w:t>rand</w:t>
      </w:r>
      <w:proofErr w:type="spellEnd"/>
      <w:r w:rsidR="00B63CA2" w:rsidRPr="00B63CA2">
        <w:rPr>
          <w:vertAlign w:val="subscript"/>
          <w:lang w:val="en-US"/>
        </w:rPr>
        <w:t xml:space="preserve"> </w:t>
      </w:r>
      <w:r w:rsidRPr="0090796B">
        <w:rPr>
          <w:rFonts w:cs="Times New Roman"/>
          <w:lang w:val="en-US"/>
        </w:rPr>
        <w:t>−</w:t>
      </w:r>
      <w:r w:rsidR="00B63CA2" w:rsidRPr="00B63CA2">
        <w:rPr>
          <w:rFonts w:cs="Times New Roman"/>
          <w:lang w:val="en-US"/>
        </w:rPr>
        <w:t xml:space="preserve"> </w:t>
      </w:r>
      <w:r w:rsidRPr="0090796B">
        <w:rPr>
          <w:lang w:val="en-US"/>
        </w:rPr>
        <w:t>top</w:t>
      </w:r>
      <w:r w:rsidR="00B63CA2">
        <w:rPr>
          <w:lang w:val="en-US"/>
        </w:rPr>
        <w:t>) div</w:t>
      </w:r>
      <w:r w:rsidR="00B63CA2" w:rsidRPr="00B63CA2">
        <w:rPr>
          <w:lang w:val="en-US"/>
        </w:rPr>
        <w:t xml:space="preserve"> </w:t>
      </w:r>
      <w:proofErr w:type="spellStart"/>
      <w:r w:rsidRPr="0090796B">
        <w:rPr>
          <w:lang w:val="en-US"/>
        </w:rPr>
        <w:t>space_size</w:t>
      </w:r>
      <w:proofErr w:type="spellEnd"/>
      <w:r w:rsidR="00B63CA2" w:rsidRPr="00B63CA2">
        <w:rPr>
          <w:rFonts w:ascii="Cambria Math" w:hAnsi="Cambria Math" w:cs="Cambria Math"/>
          <w:lang w:val="en-US"/>
        </w:rPr>
        <w:t xml:space="preserve"> * </w:t>
      </w:r>
      <w:proofErr w:type="spellStart"/>
      <w:r w:rsidRPr="0090796B">
        <w:rPr>
          <w:lang w:val="en-US"/>
        </w:rPr>
        <w:t>space_size</w:t>
      </w:r>
      <w:proofErr w:type="spellEnd"/>
      <w:r w:rsidR="00B63CA2" w:rsidRPr="00B63CA2">
        <w:rPr>
          <w:lang w:val="en-US"/>
        </w:rPr>
        <w:t xml:space="preserve"> </w:t>
      </w:r>
      <w:r w:rsidRPr="0090796B">
        <w:rPr>
          <w:lang w:val="en-US"/>
        </w:rPr>
        <w:t>+</w:t>
      </w:r>
      <w:r w:rsidR="00B63CA2" w:rsidRPr="00B63CA2">
        <w:rPr>
          <w:lang w:val="en-US"/>
        </w:rPr>
        <w:t xml:space="preserve"> </w:t>
      </w:r>
      <w:r w:rsidRPr="0090796B">
        <w:rPr>
          <w:lang w:val="en-US"/>
        </w:rPr>
        <w:t>top</w:t>
      </w:r>
    </w:p>
    <w:p w14:paraId="2B1FFEE1" w14:textId="4C0B5830" w:rsidR="00256697" w:rsidRDefault="00256697" w:rsidP="008A29B0">
      <w:pPr>
        <w:pStyle w:val="3"/>
        <w:ind w:firstLine="709"/>
      </w:pPr>
      <w:bookmarkStart w:id="23" w:name="_Toc223514281"/>
      <w:r>
        <w:t>Требования к информационному обеспечению</w:t>
      </w:r>
      <w:bookmarkEnd w:id="23"/>
    </w:p>
    <w:p w14:paraId="31B05BC2" w14:textId="21D9ACED" w:rsidR="00975318" w:rsidRPr="00975318" w:rsidRDefault="00975318" w:rsidP="008A29B0">
      <w:pPr>
        <w:ind w:firstLine="709"/>
      </w:pPr>
      <w:r>
        <w:t>В данном разделе настоящего технического задания описываются основные требования к</w:t>
      </w:r>
      <w:r w:rsidR="00EA4518">
        <w:t xml:space="preserve"> </w:t>
      </w:r>
      <w:r>
        <w:t>информационному обеспечению.</w:t>
      </w:r>
    </w:p>
    <w:p w14:paraId="313B46E9" w14:textId="02A16220" w:rsidR="00E208B0" w:rsidRDefault="001F61FC" w:rsidP="008A29B0">
      <w:pPr>
        <w:pStyle w:val="4"/>
        <w:ind w:firstLine="709"/>
      </w:pPr>
      <w:r>
        <w:t>Требования к форматам хранения данных</w:t>
      </w:r>
    </w:p>
    <w:p w14:paraId="5604E416" w14:textId="2C0BF247" w:rsidR="00772EF0" w:rsidRPr="00772EF0" w:rsidRDefault="00772EF0" w:rsidP="008A29B0">
      <w:pPr>
        <w:ind w:firstLine="709"/>
      </w:pPr>
      <w:r>
        <w:t>Хранение всех ресурсов нужных для игры не предусматривает ограничений по формату. Настройки для игры предусматривают хранение в конфигурационном файле типа «</w:t>
      </w:r>
      <w:r>
        <w:rPr>
          <w:lang w:val="en-US"/>
        </w:rPr>
        <w:t>INI</w:t>
      </w:r>
      <w:r>
        <w:t>».</w:t>
      </w:r>
    </w:p>
    <w:p w14:paraId="182D3338" w14:textId="61A6739C" w:rsidR="001F61FC" w:rsidRDefault="008239DB" w:rsidP="008A29B0">
      <w:pPr>
        <w:pStyle w:val="4"/>
        <w:ind w:firstLine="709"/>
      </w:pPr>
      <w:r>
        <w:t>Требования к лингвистическому обеспечению</w:t>
      </w:r>
    </w:p>
    <w:p w14:paraId="49AE221B" w14:textId="4DC88B4A" w:rsidR="00C34C70" w:rsidRPr="00C34C70" w:rsidRDefault="00772EF0" w:rsidP="008A29B0">
      <w:pPr>
        <w:ind w:firstLine="709"/>
      </w:pPr>
      <w:r>
        <w:t>Требования к лингвистическому обеспечению не предъявляются.</w:t>
      </w:r>
    </w:p>
    <w:p w14:paraId="02ABA6DD" w14:textId="1761ADF3" w:rsidR="008239DB" w:rsidRDefault="004A0E13" w:rsidP="008A29B0">
      <w:pPr>
        <w:pStyle w:val="3"/>
        <w:ind w:firstLine="709"/>
      </w:pPr>
      <w:bookmarkStart w:id="24" w:name="_Toc223514282"/>
      <w:r>
        <w:t>Требования к метрологическому обеспечению</w:t>
      </w:r>
      <w:bookmarkEnd w:id="24"/>
    </w:p>
    <w:p w14:paraId="195B1015" w14:textId="7256F37C" w:rsidR="00C34C70" w:rsidRPr="00C34C70" w:rsidRDefault="00C34C70" w:rsidP="008A29B0">
      <w:pPr>
        <w:ind w:firstLine="709"/>
      </w:pPr>
      <w:r>
        <w:t>Требования к метро</w:t>
      </w:r>
      <w:r w:rsidR="004C1F79">
        <w:t xml:space="preserve">логическому </w:t>
      </w:r>
      <w:r>
        <w:t>обеспечению не пред</w:t>
      </w:r>
      <w:r w:rsidR="00772EF0">
        <w:t>ъ</w:t>
      </w:r>
      <w:r>
        <w:t>являются.</w:t>
      </w:r>
    </w:p>
    <w:p w14:paraId="01F56271" w14:textId="55FB12D4" w:rsidR="00772EF0" w:rsidRPr="00772EF0" w:rsidRDefault="004A0E13" w:rsidP="008A29B0">
      <w:pPr>
        <w:pStyle w:val="3"/>
        <w:ind w:firstLine="709"/>
      </w:pPr>
      <w:bookmarkStart w:id="25" w:name="_Toc223514283"/>
      <w:r>
        <w:t>Требования к техническому обеспечению</w:t>
      </w:r>
      <w:bookmarkEnd w:id="25"/>
    </w:p>
    <w:p w14:paraId="40F4FFA7" w14:textId="50A00A29" w:rsidR="00772EF0" w:rsidRPr="00C82080" w:rsidRDefault="00772EF0" w:rsidP="008A29B0">
      <w:pPr>
        <w:ind w:firstLine="709"/>
      </w:pPr>
      <w:bookmarkStart w:id="26" w:name="_Toc223514284"/>
      <w:r w:rsidRPr="00C82080">
        <w:t xml:space="preserve">Для корректной работы игры необходимо, чтобы компьютер соответствовал минимальным </w:t>
      </w:r>
      <w:r w:rsidR="004C1F79" w:rsidRPr="00C82080">
        <w:t>требованиям</w:t>
      </w:r>
      <w:r w:rsidR="00C25481" w:rsidRPr="00C82080">
        <w:t xml:space="preserve"> описанным в таблице 1</w:t>
      </w:r>
      <w:r w:rsidRPr="00C82080">
        <w:t>:</w:t>
      </w:r>
      <w:bookmarkEnd w:id="26"/>
    </w:p>
    <w:p w14:paraId="4E060DFC" w14:textId="4E7FFEF5" w:rsidR="00C25481" w:rsidRPr="00C25481" w:rsidRDefault="00C25481" w:rsidP="008A29B0">
      <w:pPr>
        <w:pStyle w:val="vgutTableName"/>
        <w:ind w:firstLine="709"/>
      </w:pPr>
      <w:r>
        <w:t>Таблица 1 – требования к техническому обеспечению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C25481" w14:paraId="789AD1DB" w14:textId="77777777" w:rsidTr="00C25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  <w:vAlign w:val="center"/>
          </w:tcPr>
          <w:p w14:paraId="1603A8ED" w14:textId="45EFFEBA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ind w:firstLine="709"/>
              <w:jc w:val="center"/>
            </w:pPr>
            <w:r>
              <w:t>Компонент</w:t>
            </w:r>
          </w:p>
        </w:tc>
        <w:tc>
          <w:tcPr>
            <w:tcW w:w="5098" w:type="dxa"/>
            <w:vAlign w:val="center"/>
          </w:tcPr>
          <w:p w14:paraId="2574457F" w14:textId="1FFA001B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ind w:firstLine="709"/>
              <w:jc w:val="center"/>
            </w:pPr>
            <w:r>
              <w:t>Требов</w:t>
            </w:r>
            <w:r w:rsidR="00735843">
              <w:t>а</w:t>
            </w:r>
            <w:r>
              <w:t>ни</w:t>
            </w:r>
            <w:r w:rsidR="00735843">
              <w:t>е(-</w:t>
            </w:r>
            <w:proofErr w:type="spellStart"/>
            <w:r w:rsidR="00735843">
              <w:t>ия</w:t>
            </w:r>
            <w:proofErr w:type="spellEnd"/>
            <w:r w:rsidR="00735843">
              <w:t>)</w:t>
            </w:r>
          </w:p>
        </w:tc>
      </w:tr>
      <w:tr w:rsidR="00C25481" w14:paraId="0952D0DD" w14:textId="77777777" w:rsidTr="00C25481">
        <w:tc>
          <w:tcPr>
            <w:tcW w:w="5097" w:type="dxa"/>
            <w:vAlign w:val="center"/>
          </w:tcPr>
          <w:p w14:paraId="6671ABA7" w14:textId="197567AE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Процессор</w:t>
            </w:r>
          </w:p>
        </w:tc>
        <w:tc>
          <w:tcPr>
            <w:tcW w:w="5098" w:type="dxa"/>
            <w:vAlign w:val="center"/>
          </w:tcPr>
          <w:p w14:paraId="31D3117E" w14:textId="1D083ACB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ind w:firstLine="709"/>
              <w:jc w:val="left"/>
            </w:pPr>
            <w:r>
              <w:t>Т</w:t>
            </w:r>
            <w:r w:rsidRPr="00845B43">
              <w:t>актовая частота: от 1,0 ГГц</w:t>
            </w:r>
          </w:p>
        </w:tc>
      </w:tr>
      <w:tr w:rsidR="00C25481" w14:paraId="4A6E1E64" w14:textId="77777777" w:rsidTr="00C25481">
        <w:tc>
          <w:tcPr>
            <w:tcW w:w="5097" w:type="dxa"/>
            <w:vAlign w:val="center"/>
          </w:tcPr>
          <w:p w14:paraId="492369B4" w14:textId="1024C915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Операционная система</w:t>
            </w:r>
          </w:p>
        </w:tc>
        <w:tc>
          <w:tcPr>
            <w:tcW w:w="5098" w:type="dxa"/>
            <w:vAlign w:val="center"/>
          </w:tcPr>
          <w:p w14:paraId="6E9AF9CD" w14:textId="027D381F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ind w:firstLine="709"/>
              <w:jc w:val="left"/>
            </w:pPr>
            <w:r w:rsidRPr="00845B43">
              <w:t>«Windows»: 7, 8, 10, 11</w:t>
            </w:r>
          </w:p>
        </w:tc>
      </w:tr>
      <w:tr w:rsidR="00C25481" w14:paraId="6D10C8A7" w14:textId="77777777" w:rsidTr="00C25481">
        <w:tc>
          <w:tcPr>
            <w:tcW w:w="5097" w:type="dxa"/>
            <w:vAlign w:val="center"/>
          </w:tcPr>
          <w:p w14:paraId="7D90B1F9" w14:textId="766B5106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Оперативная память</w:t>
            </w:r>
          </w:p>
        </w:tc>
        <w:tc>
          <w:tcPr>
            <w:tcW w:w="5098" w:type="dxa"/>
            <w:vAlign w:val="center"/>
          </w:tcPr>
          <w:p w14:paraId="3308A0E2" w14:textId="24CC3859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ind w:firstLine="709"/>
              <w:jc w:val="left"/>
            </w:pPr>
            <w:r>
              <w:t>2 ГБ</w:t>
            </w:r>
          </w:p>
        </w:tc>
      </w:tr>
      <w:tr w:rsidR="00C25481" w14:paraId="470E91AF" w14:textId="77777777" w:rsidTr="00C25481">
        <w:tc>
          <w:tcPr>
            <w:tcW w:w="5097" w:type="dxa"/>
            <w:vAlign w:val="center"/>
          </w:tcPr>
          <w:p w14:paraId="37EEA49B" w14:textId="6DC881B5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</w:pPr>
            <w:r>
              <w:t>Разрешение экрана</w:t>
            </w:r>
          </w:p>
        </w:tc>
        <w:tc>
          <w:tcPr>
            <w:tcW w:w="5098" w:type="dxa"/>
            <w:vAlign w:val="center"/>
          </w:tcPr>
          <w:p w14:paraId="592DA48D" w14:textId="1DDA55FF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ind w:firstLine="709"/>
              <w:jc w:val="left"/>
            </w:pPr>
            <w:r w:rsidRPr="00845B43">
              <w:t>1280 × 800 пикселей</w:t>
            </w:r>
          </w:p>
        </w:tc>
      </w:tr>
      <w:tr w:rsidR="00C25481" w14:paraId="36D97E03" w14:textId="77777777" w:rsidTr="00C25481">
        <w:tc>
          <w:tcPr>
            <w:tcW w:w="5097" w:type="dxa"/>
            <w:vAlign w:val="center"/>
          </w:tcPr>
          <w:p w14:paraId="14F7C5F6" w14:textId="57F62BF7" w:rsidR="00C25481" w:rsidRP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rPr>
                <w:lang w:val="en-US"/>
              </w:rPr>
            </w:pPr>
            <w:r>
              <w:t xml:space="preserve">Интерпретатор </w:t>
            </w:r>
            <w:r>
              <w:rPr>
                <w:lang w:val="en-US"/>
              </w:rPr>
              <w:t>Python</w:t>
            </w:r>
          </w:p>
        </w:tc>
        <w:tc>
          <w:tcPr>
            <w:tcW w:w="5098" w:type="dxa"/>
            <w:vAlign w:val="center"/>
          </w:tcPr>
          <w:p w14:paraId="00722A9D" w14:textId="08ED916D" w:rsidR="00C25481" w:rsidRDefault="00C25481" w:rsidP="008A29B0">
            <w:pPr>
              <w:pStyle w:val="a0"/>
              <w:numPr>
                <w:ilvl w:val="0"/>
                <w:numId w:val="0"/>
              </w:numPr>
              <w:spacing w:line="240" w:lineRule="auto"/>
              <w:ind w:firstLine="709"/>
              <w:jc w:val="left"/>
            </w:pPr>
            <w:r>
              <w:t>Версия 3.12</w:t>
            </w:r>
          </w:p>
        </w:tc>
      </w:tr>
    </w:tbl>
    <w:p w14:paraId="039750D6" w14:textId="77777777" w:rsidR="00C25481" w:rsidRPr="00EA4518" w:rsidRDefault="00C25481" w:rsidP="008A29B0">
      <w:pPr>
        <w:pStyle w:val="a0"/>
        <w:numPr>
          <w:ilvl w:val="0"/>
          <w:numId w:val="0"/>
        </w:numPr>
        <w:ind w:left="851" w:firstLine="709"/>
      </w:pPr>
    </w:p>
    <w:p w14:paraId="48FA2DD2" w14:textId="34001079" w:rsidR="009730DA" w:rsidRPr="00C25481" w:rsidRDefault="00645BED" w:rsidP="008A29B0">
      <w:pPr>
        <w:pStyle w:val="2"/>
        <w:ind w:firstLine="709"/>
      </w:pPr>
      <w:bookmarkStart w:id="27" w:name="_Toc223514285"/>
      <w:r w:rsidRPr="00C25481">
        <w:t>Требования к надежности</w:t>
      </w:r>
      <w:bookmarkEnd w:id="27"/>
    </w:p>
    <w:p w14:paraId="0C221CB4" w14:textId="2D8ADE72" w:rsidR="00C34C70" w:rsidRDefault="00C25481" w:rsidP="008A29B0">
      <w:pPr>
        <w:pStyle w:val="a0"/>
        <w:numPr>
          <w:ilvl w:val="0"/>
          <w:numId w:val="0"/>
        </w:numPr>
        <w:ind w:left="851" w:firstLine="709"/>
      </w:pPr>
      <w:r w:rsidRPr="00C25481">
        <w:t>К приложению предъявляются следующие требования</w:t>
      </w:r>
      <w:r w:rsidR="00C34C70" w:rsidRPr="00C25481">
        <w:t>:</w:t>
      </w:r>
    </w:p>
    <w:p w14:paraId="13B3EA8D" w14:textId="2B54F149" w:rsidR="00C34C70" w:rsidRDefault="00C34C70" w:rsidP="008A29B0">
      <w:pPr>
        <w:pStyle w:val="a0"/>
        <w:ind w:firstLine="709"/>
      </w:pPr>
      <w:r>
        <w:t>Каждый элемент интерфейса должен быть рабочим, срабатывать при нажатии, чтобы не возникало проблем с использованием;</w:t>
      </w:r>
    </w:p>
    <w:p w14:paraId="7839EFCC" w14:textId="705D5F4F" w:rsidR="00C34C70" w:rsidRDefault="00C34C70" w:rsidP="008A29B0">
      <w:pPr>
        <w:pStyle w:val="a0"/>
        <w:ind w:firstLine="709"/>
      </w:pPr>
      <w:r>
        <w:t>Интерфейс должен четко отображать все компоненты   игры на экране;</w:t>
      </w:r>
    </w:p>
    <w:p w14:paraId="61B15760" w14:textId="2298C3BA" w:rsidR="00C34C70" w:rsidRDefault="00C34C70" w:rsidP="008A29B0">
      <w:pPr>
        <w:pStyle w:val="a0"/>
        <w:ind w:firstLine="709"/>
      </w:pPr>
      <w:r>
        <w:lastRenderedPageBreak/>
        <w:t>Регулярное тестирование игры на выявление ошибок их исправления для гарантирования стабильного использования;</w:t>
      </w:r>
    </w:p>
    <w:p w14:paraId="6B71D7DD" w14:textId="4B016D01" w:rsidR="00C34C70" w:rsidRDefault="00C34C70" w:rsidP="008A29B0">
      <w:pPr>
        <w:pStyle w:val="a0"/>
        <w:ind w:firstLine="709"/>
      </w:pPr>
      <w:r>
        <w:t>Организация бесперебойного питания технических средств;</w:t>
      </w:r>
    </w:p>
    <w:p w14:paraId="27C81D2A" w14:textId="2111229B" w:rsidR="00C34C70" w:rsidRDefault="00C34C70" w:rsidP="008A29B0">
      <w:pPr>
        <w:pStyle w:val="a0"/>
        <w:ind w:firstLine="709"/>
      </w:pPr>
      <w:r>
        <w:t>Регулярным 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</w:t>
      </w:r>
      <w:r w:rsidR="008816CB">
        <w:t xml:space="preserve"> </w:t>
      </w:r>
      <w:r>
        <w:t>ПЭВМ и оргтехники и сопровождению программных средств».</w:t>
      </w:r>
    </w:p>
    <w:p w14:paraId="7F640B47" w14:textId="29885067" w:rsidR="00645BED" w:rsidRDefault="00645BED" w:rsidP="008A29B0">
      <w:pPr>
        <w:pStyle w:val="2"/>
        <w:ind w:firstLine="709"/>
      </w:pPr>
      <w:bookmarkStart w:id="28" w:name="_Toc223514286"/>
      <w:r>
        <w:t>Требования к безопасности</w:t>
      </w:r>
      <w:bookmarkEnd w:id="28"/>
    </w:p>
    <w:p w14:paraId="47E8DAB9" w14:textId="220CDEBF" w:rsidR="0002593D" w:rsidRPr="0002593D" w:rsidRDefault="00C25481" w:rsidP="008A29B0">
      <w:pPr>
        <w:ind w:firstLine="709"/>
      </w:pPr>
      <w:r>
        <w:t>Требования к безопасности не предъявляются.</w:t>
      </w:r>
    </w:p>
    <w:p w14:paraId="32C4A45D" w14:textId="1E02B27C" w:rsidR="007A3137" w:rsidRDefault="007A3137" w:rsidP="008A29B0">
      <w:pPr>
        <w:pStyle w:val="2"/>
        <w:ind w:firstLine="709"/>
      </w:pPr>
      <w:bookmarkStart w:id="29" w:name="_Toc223514287"/>
      <w:r>
        <w:t>Требования к патентной чистоте</w:t>
      </w:r>
      <w:bookmarkEnd w:id="29"/>
    </w:p>
    <w:p w14:paraId="6886028E" w14:textId="71A28C1D" w:rsidR="008816CB" w:rsidRPr="008816CB" w:rsidRDefault="00F14362" w:rsidP="008A29B0">
      <w:pPr>
        <w:ind w:firstLine="709"/>
      </w:pPr>
      <w:r w:rsidRPr="00F14362">
        <w:t>Программный продукт должен обладать патентной чистотой в отношении Российской Федерации и стран предполагаемого распространения. Используемые алгоритмы и механики являются общеизвестными и не подпадают под действие патентов, кроме случаев, регулируемых Гражданским кодексом РФ в части охраны программ для ЭВМ как литературных произведений.</w:t>
      </w:r>
    </w:p>
    <w:p w14:paraId="3BF80742" w14:textId="4B218FD9" w:rsidR="003A546E" w:rsidRDefault="003A546E" w:rsidP="008A29B0">
      <w:pPr>
        <w:pStyle w:val="2"/>
        <w:ind w:firstLine="709"/>
      </w:pPr>
      <w:bookmarkStart w:id="30" w:name="_Toc223514288"/>
      <w:r>
        <w:t>Требования к перспективам развития</w:t>
      </w:r>
      <w:bookmarkEnd w:id="30"/>
    </w:p>
    <w:p w14:paraId="53C05E36" w14:textId="77777777" w:rsidR="003E3CD1" w:rsidRDefault="003E3CD1" w:rsidP="008A29B0">
      <w:pPr>
        <w:ind w:firstLine="709"/>
      </w:pPr>
      <w:r>
        <w:t>Дальнейшая перспектива развития программного продукта предполагает реализацию функций, описанных ниже:</w:t>
      </w:r>
    </w:p>
    <w:p w14:paraId="15EB197B" w14:textId="18420DAB" w:rsidR="003E3CD1" w:rsidRDefault="003E3CD1" w:rsidP="008A29B0">
      <w:pPr>
        <w:pStyle w:val="a0"/>
        <w:ind w:firstLine="709"/>
      </w:pPr>
      <w:r>
        <w:rPr>
          <w:rStyle w:val="afc"/>
          <w:b w:val="0"/>
          <w:bCs w:val="0"/>
        </w:rPr>
        <w:t>п</w:t>
      </w:r>
      <w:r w:rsidRPr="003E3CD1">
        <w:rPr>
          <w:rStyle w:val="afc"/>
          <w:b w:val="0"/>
          <w:bCs w:val="0"/>
        </w:rPr>
        <w:t>ереход на трёхмерную графику с использованием специализированных движков</w:t>
      </w:r>
      <w:r>
        <w:t xml:space="preserve"> – интеграция с библиотеками OpenGL/DirectX или полноценными игровыми движками через мосты Python. Игровое поле должно стать объёмным пространством с возможностью обзора с разных камер, добавлением источников света, теней, текстурированных поверхностей и трёхмерных моделей змейки, еды и препятствий. Змейка сможет перемещаться не только в плоскости, но и по вертикали</w:t>
      </w:r>
      <w:r w:rsidRPr="003E3CD1">
        <w:t>;</w:t>
      </w:r>
    </w:p>
    <w:p w14:paraId="067383CA" w14:textId="4F8B9F1A" w:rsidR="003E3CD1" w:rsidRDefault="003E3CD1" w:rsidP="008A29B0">
      <w:pPr>
        <w:pStyle w:val="a0"/>
        <w:ind w:firstLine="709"/>
      </w:pPr>
      <w:r>
        <w:rPr>
          <w:rStyle w:val="afc"/>
          <w:b w:val="0"/>
          <w:bCs w:val="0"/>
        </w:rPr>
        <w:t>р</w:t>
      </w:r>
      <w:r w:rsidRPr="003E3CD1">
        <w:rPr>
          <w:rStyle w:val="afc"/>
          <w:b w:val="0"/>
          <w:bCs w:val="0"/>
        </w:rPr>
        <w:t>азработка распределённой метавселенной на основе игры</w:t>
      </w:r>
      <w:r>
        <w:t xml:space="preserve"> – создание единого игрового пространства, объединяющего миллионы игроков в режиме реального времени. Каждый игрок управляет своей змейкой в общем поле, где змейки могут взаимодействовать: сражаться, обмениваться ресурсами, строить космические станции из съеденной еды.</w:t>
      </w:r>
    </w:p>
    <w:p w14:paraId="06616391" w14:textId="197899D9" w:rsidR="0002309A" w:rsidRDefault="00127A5A" w:rsidP="008A29B0">
      <w:pPr>
        <w:pStyle w:val="1"/>
        <w:ind w:firstLine="709"/>
      </w:pPr>
      <w:bookmarkStart w:id="31" w:name="_Toc223514289"/>
      <w:r>
        <w:lastRenderedPageBreak/>
        <w:t>Состав и содержание рабо</w:t>
      </w:r>
      <w:r w:rsidR="0002309A">
        <w:t>т</w:t>
      </w:r>
      <w:bookmarkEnd w:id="31"/>
    </w:p>
    <w:p w14:paraId="680C6B64" w14:textId="77777777" w:rsidR="00F14362" w:rsidRDefault="00F14362" w:rsidP="008A29B0">
      <w:pPr>
        <w:ind w:firstLine="709"/>
      </w:pPr>
      <w:r>
        <w:t>В рамках разработки должны быть выполнены следующие работы:</w:t>
      </w:r>
    </w:p>
    <w:p w14:paraId="3F80B8B0" w14:textId="77777777" w:rsidR="00F14362" w:rsidRDefault="00F14362" w:rsidP="008A29B0">
      <w:pPr>
        <w:pStyle w:val="a0"/>
        <w:ind w:firstLine="709"/>
      </w:pPr>
      <w:r>
        <w:t>анализ требований и настройка рабочего окружения (установка Python, подготовка среды разработки);</w:t>
      </w:r>
    </w:p>
    <w:p w14:paraId="483A1E37" w14:textId="77777777" w:rsidR="00F14362" w:rsidRDefault="00F14362" w:rsidP="008A29B0">
      <w:pPr>
        <w:pStyle w:val="a0"/>
        <w:ind w:firstLine="709"/>
      </w:pPr>
      <w:r>
        <w:t>проектирование приложения (разработка структуры программы, алгоритмов, интерфейса);</w:t>
      </w:r>
    </w:p>
    <w:p w14:paraId="12AE16F9" w14:textId="54B6D218" w:rsidR="00F14362" w:rsidRDefault="00F14362" w:rsidP="008A29B0">
      <w:pPr>
        <w:pStyle w:val="a0"/>
        <w:ind w:firstLine="709"/>
      </w:pPr>
      <w:r>
        <w:t xml:space="preserve">реализация и тестирование (написание кода на Python с использованием </w:t>
      </w:r>
      <w:proofErr w:type="spellStart"/>
      <w:r>
        <w:t>Tkinter</w:t>
      </w:r>
      <w:proofErr w:type="spellEnd"/>
      <w:r w:rsidRPr="00F14362">
        <w:t xml:space="preserve">, </w:t>
      </w:r>
      <w:r>
        <w:t>проверка корректности работы, обработка ошибок);</w:t>
      </w:r>
    </w:p>
    <w:p w14:paraId="05926A4A" w14:textId="1F9E292C" w:rsidR="00F14362" w:rsidRDefault="00F14362" w:rsidP="008A29B0">
      <w:pPr>
        <w:pStyle w:val="a0"/>
        <w:ind w:firstLine="709"/>
      </w:pPr>
      <w:r>
        <w:t>внедрение и подготовка эксплуатационной документации (техническое задание, руководство пользователя, программа и методика испытаний, отчёт по учебной практике).</w:t>
      </w:r>
    </w:p>
    <w:p w14:paraId="7B2062F0" w14:textId="5D163B37" w:rsidR="00127A5A" w:rsidRDefault="0002309A" w:rsidP="008A29B0">
      <w:pPr>
        <w:pStyle w:val="1"/>
        <w:ind w:firstLine="709"/>
      </w:pPr>
      <w:bookmarkStart w:id="32" w:name="_Toc223514290"/>
      <w:r>
        <w:lastRenderedPageBreak/>
        <w:t>Порядок разработки</w:t>
      </w:r>
      <w:bookmarkEnd w:id="32"/>
    </w:p>
    <w:p w14:paraId="24F0AEE8" w14:textId="7F6D5398" w:rsidR="008816CB" w:rsidRPr="0079499E" w:rsidRDefault="008816CB" w:rsidP="008A29B0">
      <w:pPr>
        <w:pStyle w:val="vgutTableName"/>
        <w:ind w:firstLine="709"/>
      </w:pPr>
      <w:r>
        <w:t xml:space="preserve">Этапы разработки и содержания работ представлены в таблице </w:t>
      </w:r>
      <w:r w:rsidR="00C25481">
        <w:t>2</w:t>
      </w:r>
      <w:r>
        <w:t>.</w:t>
      </w:r>
      <w:r w:rsidR="00E213D9">
        <w:t xml:space="preserve"> </w:t>
      </w:r>
    </w:p>
    <w:p w14:paraId="5F04F93F" w14:textId="737F5B7E" w:rsidR="00AF64F5" w:rsidRPr="00AF64F5" w:rsidRDefault="00AF64F5" w:rsidP="008A29B0">
      <w:pPr>
        <w:pStyle w:val="vgutTableName"/>
        <w:ind w:firstLine="709"/>
      </w:pPr>
      <w:r w:rsidRPr="00AF64F5">
        <w:t>Таблица 2 – этапы разработки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1"/>
        <w:gridCol w:w="2358"/>
        <w:gridCol w:w="1638"/>
        <w:gridCol w:w="2815"/>
        <w:gridCol w:w="2593"/>
      </w:tblGrid>
      <w:tr w:rsidR="00AF64F5" w:rsidRPr="00C442B5" w14:paraId="59C3848C" w14:textId="77777777" w:rsidTr="00AF6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5"/>
        </w:trPr>
        <w:tc>
          <w:tcPr>
            <w:tcW w:w="0" w:type="auto"/>
            <w:vAlign w:val="center"/>
          </w:tcPr>
          <w:p w14:paraId="58FE9FB1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№ этапа</w:t>
            </w:r>
          </w:p>
        </w:tc>
        <w:tc>
          <w:tcPr>
            <w:tcW w:w="0" w:type="auto"/>
            <w:vAlign w:val="center"/>
          </w:tcPr>
          <w:p w14:paraId="3B413C9E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Наименование этапа</w:t>
            </w:r>
          </w:p>
        </w:tc>
        <w:tc>
          <w:tcPr>
            <w:tcW w:w="0" w:type="auto"/>
            <w:vAlign w:val="center"/>
          </w:tcPr>
          <w:p w14:paraId="50BF41C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Длительность</w:t>
            </w:r>
          </w:p>
        </w:tc>
        <w:tc>
          <w:tcPr>
            <w:tcW w:w="0" w:type="auto"/>
            <w:vAlign w:val="center"/>
          </w:tcPr>
          <w:p w14:paraId="544B5AF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Состав работ</w:t>
            </w:r>
          </w:p>
        </w:tc>
        <w:tc>
          <w:tcPr>
            <w:tcW w:w="0" w:type="auto"/>
            <w:vAlign w:val="center"/>
          </w:tcPr>
          <w:p w14:paraId="69ED903E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Результат</w:t>
            </w:r>
          </w:p>
        </w:tc>
      </w:tr>
      <w:tr w:rsidR="00AF64F5" w:rsidRPr="00C442B5" w14:paraId="284816B1" w14:textId="77777777" w:rsidTr="00AF64F5">
        <w:tc>
          <w:tcPr>
            <w:tcW w:w="0" w:type="auto"/>
            <w:vAlign w:val="center"/>
          </w:tcPr>
          <w:p w14:paraId="3CC0C986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1</w:t>
            </w:r>
          </w:p>
        </w:tc>
        <w:tc>
          <w:tcPr>
            <w:tcW w:w="0" w:type="auto"/>
            <w:vAlign w:val="center"/>
          </w:tcPr>
          <w:p w14:paraId="4AFFEB4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Настройка рабочего окружения</w:t>
            </w:r>
          </w:p>
        </w:tc>
        <w:tc>
          <w:tcPr>
            <w:tcW w:w="0" w:type="auto"/>
            <w:vAlign w:val="center"/>
          </w:tcPr>
          <w:p w14:paraId="56F1D53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1 неделя</w:t>
            </w:r>
          </w:p>
        </w:tc>
        <w:tc>
          <w:tcPr>
            <w:tcW w:w="0" w:type="auto"/>
            <w:vAlign w:val="center"/>
          </w:tcPr>
          <w:p w14:paraId="168D7154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В ходе работ оборудование должно быть подготовлено к написанию кода программы</w:t>
            </w:r>
          </w:p>
        </w:tc>
        <w:tc>
          <w:tcPr>
            <w:tcW w:w="0" w:type="auto"/>
          </w:tcPr>
          <w:p w14:paraId="4B416EE5" w14:textId="77777777" w:rsidR="00AF64F5" w:rsidRPr="00C442B5" w:rsidRDefault="00AF64F5" w:rsidP="00AF64F5">
            <w:pPr>
              <w:spacing w:before="0" w:line="240" w:lineRule="auto"/>
              <w:ind w:firstLine="0"/>
            </w:pPr>
            <w:r>
              <w:t>Подготовленное рабочее место</w:t>
            </w:r>
          </w:p>
        </w:tc>
      </w:tr>
      <w:tr w:rsidR="00AF64F5" w:rsidRPr="00C442B5" w14:paraId="68F97CEA" w14:textId="77777777" w:rsidTr="00AF64F5">
        <w:tc>
          <w:tcPr>
            <w:tcW w:w="0" w:type="auto"/>
            <w:vAlign w:val="center"/>
          </w:tcPr>
          <w:p w14:paraId="709B536C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2</w:t>
            </w:r>
          </w:p>
        </w:tc>
        <w:tc>
          <w:tcPr>
            <w:tcW w:w="0" w:type="auto"/>
            <w:vAlign w:val="center"/>
          </w:tcPr>
          <w:p w14:paraId="11DC4F3F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ТЗ</w:t>
            </w:r>
          </w:p>
        </w:tc>
        <w:tc>
          <w:tcPr>
            <w:tcW w:w="0" w:type="auto"/>
            <w:vAlign w:val="center"/>
          </w:tcPr>
          <w:p w14:paraId="4BD8E4D9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>
              <w:t>3</w:t>
            </w:r>
            <w:r w:rsidRPr="00C442B5">
              <w:rPr>
                <w:lang w:val="en-US"/>
              </w:rPr>
              <w:t xml:space="preserve"> </w:t>
            </w:r>
            <w:r w:rsidRPr="00C442B5">
              <w:t>недел</w:t>
            </w:r>
            <w:r>
              <w:t>и</w:t>
            </w:r>
          </w:p>
        </w:tc>
        <w:tc>
          <w:tcPr>
            <w:tcW w:w="0" w:type="auto"/>
            <w:vAlign w:val="center"/>
          </w:tcPr>
          <w:p w14:paraId="5AD0452D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При выполнении данного этапа должно быть разработано и утверждено ТЗ</w:t>
            </w:r>
          </w:p>
        </w:tc>
        <w:tc>
          <w:tcPr>
            <w:tcW w:w="0" w:type="auto"/>
          </w:tcPr>
          <w:p w14:paraId="02FAC237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Техническое задание</w:t>
            </w:r>
          </w:p>
        </w:tc>
      </w:tr>
      <w:tr w:rsidR="00AF64F5" w:rsidRPr="00C442B5" w14:paraId="1C0BC0F2" w14:textId="77777777" w:rsidTr="00AF64F5">
        <w:tc>
          <w:tcPr>
            <w:tcW w:w="0" w:type="auto"/>
            <w:vAlign w:val="center"/>
          </w:tcPr>
          <w:p w14:paraId="4639FB0C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3</w:t>
            </w:r>
          </w:p>
        </w:tc>
        <w:tc>
          <w:tcPr>
            <w:tcW w:w="0" w:type="auto"/>
            <w:vAlign w:val="center"/>
          </w:tcPr>
          <w:p w14:paraId="3960C444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Проектирование</w:t>
            </w:r>
          </w:p>
        </w:tc>
        <w:tc>
          <w:tcPr>
            <w:tcW w:w="0" w:type="auto"/>
            <w:vAlign w:val="center"/>
          </w:tcPr>
          <w:p w14:paraId="5056346D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>
              <w:t>2</w:t>
            </w:r>
            <w:r w:rsidRPr="00C442B5">
              <w:t xml:space="preserve"> недели</w:t>
            </w:r>
          </w:p>
        </w:tc>
        <w:tc>
          <w:tcPr>
            <w:tcW w:w="0" w:type="auto"/>
            <w:vAlign w:val="center"/>
          </w:tcPr>
          <w:p w14:paraId="16261DA1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В ходе работ должна быть разработана и утверждена структура программного обеспечения</w:t>
            </w:r>
          </w:p>
        </w:tc>
        <w:tc>
          <w:tcPr>
            <w:tcW w:w="0" w:type="auto"/>
          </w:tcPr>
          <w:p w14:paraId="4F4B6FC5" w14:textId="0846D4CA" w:rsidR="00AF64F5" w:rsidRPr="00AC1C29" w:rsidRDefault="00AC1C29" w:rsidP="00AF64F5">
            <w:pPr>
              <w:spacing w:before="0" w:line="240" w:lineRule="auto"/>
              <w:ind w:firstLine="0"/>
            </w:pPr>
            <w:r>
              <w:t>Алгоритм</w:t>
            </w:r>
            <w:r>
              <w:rPr>
                <w:lang w:val="en-US"/>
              </w:rPr>
              <w:t xml:space="preserve">, </w:t>
            </w:r>
            <w:r>
              <w:t>прототип.</w:t>
            </w:r>
          </w:p>
        </w:tc>
      </w:tr>
      <w:tr w:rsidR="00AF64F5" w:rsidRPr="00C442B5" w14:paraId="3FB0723D" w14:textId="77777777" w:rsidTr="00AF64F5">
        <w:tc>
          <w:tcPr>
            <w:tcW w:w="0" w:type="auto"/>
            <w:vAlign w:val="center"/>
          </w:tcPr>
          <w:p w14:paraId="09F5B85E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  <w:rPr>
                <w:lang w:val="en-US"/>
              </w:rPr>
            </w:pPr>
            <w:r w:rsidRPr="00C442B5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32AEA752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Написание кода программного обеспечения</w:t>
            </w:r>
          </w:p>
        </w:tc>
        <w:tc>
          <w:tcPr>
            <w:tcW w:w="0" w:type="auto"/>
            <w:vAlign w:val="center"/>
          </w:tcPr>
          <w:p w14:paraId="7155BEF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1 месяц</w:t>
            </w:r>
          </w:p>
        </w:tc>
        <w:tc>
          <w:tcPr>
            <w:tcW w:w="0" w:type="auto"/>
            <w:vAlign w:val="center"/>
          </w:tcPr>
          <w:p w14:paraId="018C0332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В ходе работ должен быть написан код программы, который отвечает требованиям, поставленным в техническом задании</w:t>
            </w:r>
          </w:p>
        </w:tc>
        <w:tc>
          <w:tcPr>
            <w:tcW w:w="0" w:type="auto"/>
          </w:tcPr>
          <w:p w14:paraId="73633335" w14:textId="7FF7F0E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Акт выполненных работ</w:t>
            </w:r>
            <w:r w:rsidR="00AC1C29" w:rsidRPr="004044BB">
              <w:t>,</w:t>
            </w:r>
            <w:r w:rsidRPr="00C442B5">
              <w:t xml:space="preserve"> программн</w:t>
            </w:r>
            <w:r w:rsidR="00737088">
              <w:t>ый продукт</w:t>
            </w:r>
          </w:p>
        </w:tc>
      </w:tr>
      <w:tr w:rsidR="00AF64F5" w:rsidRPr="00C442B5" w14:paraId="3C868E2F" w14:textId="77777777" w:rsidTr="00AF64F5">
        <w:tc>
          <w:tcPr>
            <w:tcW w:w="0" w:type="auto"/>
            <w:vAlign w:val="center"/>
          </w:tcPr>
          <w:p w14:paraId="6F1B6872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  <w:rPr>
                <w:lang w:val="en-US"/>
              </w:rPr>
            </w:pPr>
            <w:r w:rsidRPr="00C442B5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0982D8E6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Тестирование программы</w:t>
            </w:r>
          </w:p>
        </w:tc>
        <w:tc>
          <w:tcPr>
            <w:tcW w:w="0" w:type="auto"/>
            <w:vAlign w:val="center"/>
          </w:tcPr>
          <w:p w14:paraId="7BC7B03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3 недели</w:t>
            </w:r>
          </w:p>
        </w:tc>
        <w:tc>
          <w:tcPr>
            <w:tcW w:w="0" w:type="auto"/>
            <w:vAlign w:val="center"/>
          </w:tcPr>
          <w:p w14:paraId="36C024D1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Программное обеспечение должно быть протестировано на основе методики тестирования</w:t>
            </w:r>
          </w:p>
        </w:tc>
        <w:tc>
          <w:tcPr>
            <w:tcW w:w="0" w:type="auto"/>
          </w:tcPr>
          <w:p w14:paraId="04514311" w14:textId="4717063D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Акт выполненных работ</w:t>
            </w:r>
            <w:r w:rsidR="00AC1C29" w:rsidRPr="00AC1C29">
              <w:t>,</w:t>
            </w:r>
            <w:r w:rsidRPr="00C442B5">
              <w:t xml:space="preserve"> список недоработок и ошибок в работе программного обеспечения</w:t>
            </w:r>
          </w:p>
        </w:tc>
      </w:tr>
      <w:tr w:rsidR="00AF64F5" w:rsidRPr="00C442B5" w14:paraId="4A0CBDCB" w14:textId="77777777" w:rsidTr="00AF64F5">
        <w:tc>
          <w:tcPr>
            <w:tcW w:w="0" w:type="auto"/>
            <w:vAlign w:val="center"/>
          </w:tcPr>
          <w:p w14:paraId="110984F5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  <w:rPr>
                <w:lang w:val="en-US"/>
              </w:rPr>
            </w:pPr>
            <w:r w:rsidRPr="00C442B5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</w:tcPr>
          <w:p w14:paraId="353E635A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Доработка программы</w:t>
            </w:r>
          </w:p>
        </w:tc>
        <w:tc>
          <w:tcPr>
            <w:tcW w:w="0" w:type="auto"/>
            <w:vAlign w:val="center"/>
          </w:tcPr>
          <w:p w14:paraId="35763DF3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3 недели</w:t>
            </w:r>
          </w:p>
        </w:tc>
        <w:tc>
          <w:tcPr>
            <w:tcW w:w="0" w:type="auto"/>
            <w:vAlign w:val="center"/>
          </w:tcPr>
          <w:p w14:paraId="14336D58" w14:textId="77777777" w:rsidR="00AF64F5" w:rsidRPr="00C442B5" w:rsidRDefault="00AF64F5" w:rsidP="00AF64F5">
            <w:pPr>
              <w:spacing w:before="0" w:line="240" w:lineRule="auto"/>
              <w:ind w:firstLine="0"/>
            </w:pPr>
            <w:r w:rsidRPr="00C442B5">
              <w:t>Цель данного этапа заключается в исправлении недочетов, обнаруженных на прошлом этапе</w:t>
            </w:r>
          </w:p>
        </w:tc>
        <w:tc>
          <w:tcPr>
            <w:tcW w:w="0" w:type="auto"/>
          </w:tcPr>
          <w:p w14:paraId="13F6892F" w14:textId="7BB14DC6" w:rsidR="00AF64F5" w:rsidRPr="00EF6867" w:rsidRDefault="00EF6867" w:rsidP="00AF64F5">
            <w:pPr>
              <w:spacing w:before="0" w:line="240" w:lineRule="auto"/>
              <w:ind w:firstLine="0"/>
            </w:pPr>
            <w:r>
              <w:t>Конечный продукт</w:t>
            </w:r>
          </w:p>
          <w:p w14:paraId="73F99D19" w14:textId="77777777" w:rsidR="00AF64F5" w:rsidRPr="00C442B5" w:rsidRDefault="00AF64F5" w:rsidP="00AF64F5">
            <w:pPr>
              <w:spacing w:before="0" w:line="240" w:lineRule="auto"/>
              <w:ind w:firstLine="0"/>
            </w:pPr>
          </w:p>
        </w:tc>
      </w:tr>
      <w:tr w:rsidR="00AF64F5" w:rsidRPr="00C442B5" w14:paraId="6B0E7E8C" w14:textId="77777777" w:rsidTr="00AF64F5">
        <w:tc>
          <w:tcPr>
            <w:tcW w:w="0" w:type="auto"/>
            <w:vAlign w:val="center"/>
          </w:tcPr>
          <w:p w14:paraId="65D9FC5F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  <w:rPr>
                <w:lang w:val="en-US"/>
              </w:rPr>
            </w:pPr>
            <w:r w:rsidRPr="00C442B5"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</w:tcPr>
          <w:p w14:paraId="76B3AA5D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Подготовка эксплуатационной документации</w:t>
            </w:r>
          </w:p>
        </w:tc>
        <w:tc>
          <w:tcPr>
            <w:tcW w:w="0" w:type="auto"/>
            <w:vAlign w:val="center"/>
          </w:tcPr>
          <w:p w14:paraId="659BBA87" w14:textId="77777777" w:rsidR="00AF64F5" w:rsidRPr="00C442B5" w:rsidRDefault="00AF64F5" w:rsidP="00AF64F5">
            <w:pPr>
              <w:spacing w:before="0" w:line="240" w:lineRule="auto"/>
              <w:ind w:firstLine="0"/>
              <w:jc w:val="center"/>
            </w:pPr>
            <w:r w:rsidRPr="00C442B5">
              <w:t>2 недели</w:t>
            </w:r>
          </w:p>
        </w:tc>
        <w:tc>
          <w:tcPr>
            <w:tcW w:w="0" w:type="auto"/>
            <w:vAlign w:val="center"/>
          </w:tcPr>
          <w:p w14:paraId="224FB9EA" w14:textId="680733B3" w:rsidR="00AF64F5" w:rsidRPr="00CE58BB" w:rsidRDefault="00CE58BB" w:rsidP="00AF64F5">
            <w:pPr>
              <w:spacing w:before="0" w:line="240" w:lineRule="auto"/>
              <w:ind w:firstLine="0"/>
            </w:pPr>
            <w:r>
              <w:t>Подготовка отчетной документации</w:t>
            </w:r>
            <w:r w:rsidRPr="00CE58BB">
              <w:t xml:space="preserve">, </w:t>
            </w:r>
            <w:r>
              <w:t>подготовка к сдаче проекта</w:t>
            </w:r>
          </w:p>
        </w:tc>
        <w:tc>
          <w:tcPr>
            <w:tcW w:w="0" w:type="auto"/>
          </w:tcPr>
          <w:p w14:paraId="679C1CEC" w14:textId="0C092072" w:rsidR="00AF64F5" w:rsidRPr="00C442B5" w:rsidRDefault="00CE58BB" w:rsidP="00AF64F5">
            <w:pPr>
              <w:spacing w:before="0" w:line="240" w:lineRule="auto"/>
              <w:ind w:firstLine="0"/>
            </w:pPr>
            <w:r>
              <w:t xml:space="preserve">Готовый </w:t>
            </w:r>
            <w:r w:rsidR="00AF64F5">
              <w:t xml:space="preserve">отчёт </w:t>
            </w:r>
            <w:r>
              <w:t>с приложени</w:t>
            </w:r>
            <w:r w:rsidR="008112F7">
              <w:t>ями</w:t>
            </w:r>
          </w:p>
        </w:tc>
      </w:tr>
    </w:tbl>
    <w:p w14:paraId="5E448EBA" w14:textId="77777777" w:rsidR="0002309A" w:rsidRPr="0079499E" w:rsidRDefault="0002309A" w:rsidP="00EA4518">
      <w:pPr>
        <w:ind w:firstLine="0"/>
      </w:pPr>
    </w:p>
    <w:p w14:paraId="46DFA2F2" w14:textId="4CF629AC" w:rsidR="005025A9" w:rsidRDefault="005025A9" w:rsidP="008F6FA6">
      <w:pPr>
        <w:pStyle w:val="1"/>
      </w:pPr>
      <w:bookmarkStart w:id="33" w:name="_Toc223514291"/>
      <w:r>
        <w:lastRenderedPageBreak/>
        <w:t>Требования к документированию</w:t>
      </w:r>
      <w:bookmarkEnd w:id="33"/>
    </w:p>
    <w:p w14:paraId="3FF178C3" w14:textId="77777777" w:rsidR="005E0B81" w:rsidRPr="005E0B81" w:rsidRDefault="005E0B81" w:rsidP="008A29B0">
      <w:pPr>
        <w:ind w:firstLine="709"/>
      </w:pPr>
      <w:r w:rsidRPr="005E0B81">
        <w:t>Разработанный пакет документации должен включать:</w:t>
      </w:r>
    </w:p>
    <w:p w14:paraId="2DB296AD" w14:textId="77777777" w:rsidR="005E0B81" w:rsidRPr="005E0B81" w:rsidRDefault="005E0B81" w:rsidP="008A29B0">
      <w:pPr>
        <w:pStyle w:val="a0"/>
        <w:ind w:firstLine="709"/>
      </w:pPr>
      <w:r w:rsidRPr="005E0B81">
        <w:t>техническое задание (настоящий документ);</w:t>
      </w:r>
    </w:p>
    <w:p w14:paraId="374B296A" w14:textId="0B79480B" w:rsidR="005E0B81" w:rsidRPr="005E0B81" w:rsidRDefault="005E0B81" w:rsidP="008A29B0">
      <w:pPr>
        <w:pStyle w:val="a0"/>
        <w:ind w:firstLine="709"/>
      </w:pPr>
      <w:r w:rsidRPr="005E0B81">
        <w:t>руководство пользователя</w:t>
      </w:r>
      <w:r w:rsidR="00CB177C">
        <w:t xml:space="preserve"> – документ</w:t>
      </w:r>
      <w:r w:rsidR="00CB177C" w:rsidRPr="00CB177C">
        <w:t>,</w:t>
      </w:r>
      <w:r w:rsidR="00CB177C">
        <w:t xml:space="preserve"> описывающий порядок установки игры</w:t>
      </w:r>
      <w:r w:rsidRPr="005E0B81">
        <w:t>;</w:t>
      </w:r>
    </w:p>
    <w:p w14:paraId="598094AF" w14:textId="61EEFAFE" w:rsidR="005E0B81" w:rsidRPr="005E0B81" w:rsidRDefault="005E0B81" w:rsidP="008A29B0">
      <w:pPr>
        <w:pStyle w:val="a0"/>
        <w:ind w:firstLine="709"/>
      </w:pPr>
      <w:r w:rsidRPr="005E0B81">
        <w:t>отчёт по учебной практике</w:t>
      </w:r>
      <w:r w:rsidR="00CB177C">
        <w:t xml:space="preserve"> – документ, отражающий выполнение всех этапов работ</w:t>
      </w:r>
      <w:r w:rsidRPr="005E0B81">
        <w:t>;</w:t>
      </w:r>
    </w:p>
    <w:p w14:paraId="57AE2DF8" w14:textId="77777777" w:rsidR="00CB177C" w:rsidRDefault="005E0B81" w:rsidP="008A29B0">
      <w:pPr>
        <w:pStyle w:val="a0"/>
        <w:ind w:firstLine="709"/>
      </w:pPr>
      <w:r w:rsidRPr="005E0B81">
        <w:t>программу и методику испытаний</w:t>
      </w:r>
      <w:r w:rsidR="00CB177C">
        <w:t xml:space="preserve"> – документ</w:t>
      </w:r>
      <w:r w:rsidR="00CB177C" w:rsidRPr="00CB177C">
        <w:t xml:space="preserve">, </w:t>
      </w:r>
      <w:r w:rsidR="00CB177C">
        <w:t>устанавливающий условия проведения испытаний и их ход</w:t>
      </w:r>
      <w:r w:rsidR="00CB177C" w:rsidRPr="00CB177C">
        <w:t xml:space="preserve">, </w:t>
      </w:r>
      <w:r w:rsidR="00CB177C">
        <w:t>с целью проверки работоспособности и соответствия требований игры техническому заданию</w:t>
      </w:r>
      <w:r w:rsidRPr="005E0B81">
        <w:t>.</w:t>
      </w:r>
    </w:p>
    <w:p w14:paraId="2B7108B8" w14:textId="77777777" w:rsidR="00CB177C" w:rsidRDefault="00CB177C" w:rsidP="008A29B0">
      <w:pPr>
        <w:ind w:firstLine="709"/>
      </w:pPr>
      <w:r>
        <w:t>Все вышеперечисленные документы должны быть написаны с учетом требований нормативных документов:</w:t>
      </w:r>
    </w:p>
    <w:p w14:paraId="5584BBFA" w14:textId="77777777" w:rsidR="00CB177C" w:rsidRPr="00CB177C" w:rsidRDefault="00CB177C" w:rsidP="008A29B0">
      <w:pPr>
        <w:pStyle w:val="a0"/>
        <w:ind w:firstLine="709"/>
      </w:pPr>
      <w:r>
        <w:t>ЕСПД (Единая система программной документации): ГОСТ Р 2.105-2019</w:t>
      </w:r>
      <w:r w:rsidRPr="00CB177C">
        <w:t>;</w:t>
      </w:r>
    </w:p>
    <w:p w14:paraId="6EB95658" w14:textId="77777777" w:rsidR="00CB177C" w:rsidRDefault="00CB177C" w:rsidP="008A29B0">
      <w:pPr>
        <w:pStyle w:val="a0"/>
        <w:ind w:firstLine="709"/>
      </w:pPr>
      <w:r>
        <w:t>ГОСТ 7.32-2017 (для отчета по практике – структура</w:t>
      </w:r>
      <w:r w:rsidRPr="00CB177C">
        <w:t xml:space="preserve">, </w:t>
      </w:r>
      <w:r>
        <w:t>оформление</w:t>
      </w:r>
      <w:r w:rsidRPr="00CB177C">
        <w:t xml:space="preserve">, </w:t>
      </w:r>
      <w:r>
        <w:t>список литературы)</w:t>
      </w:r>
      <w:r w:rsidRPr="00CB177C">
        <w:t>;</w:t>
      </w:r>
    </w:p>
    <w:p w14:paraId="440CC3D4" w14:textId="22A5DA61" w:rsidR="00CB177C" w:rsidRPr="00CB177C" w:rsidRDefault="00CB177C" w:rsidP="008A29B0">
      <w:pPr>
        <w:pStyle w:val="a0"/>
        <w:ind w:firstLine="709"/>
      </w:pPr>
      <w:r>
        <w:t>ГОСТ 34.602</w:t>
      </w:r>
      <w:r>
        <w:rPr>
          <w:lang w:val="en-US"/>
        </w:rPr>
        <w:t>-2020;</w:t>
      </w:r>
    </w:p>
    <w:p w14:paraId="5A6F1D2C" w14:textId="7C121436" w:rsidR="0002309A" w:rsidRDefault="00CB177C" w:rsidP="008A29B0">
      <w:pPr>
        <w:pStyle w:val="a0"/>
        <w:ind w:firstLine="709"/>
      </w:pPr>
      <w:r>
        <w:t xml:space="preserve">Требования локальных нормативных актов колледжа </w:t>
      </w:r>
      <w:proofErr w:type="spellStart"/>
      <w:r>
        <w:t>ВятГУ</w:t>
      </w:r>
      <w:proofErr w:type="spellEnd"/>
      <w:r>
        <w:t xml:space="preserve"> к оформлению текстовых работ.</w:t>
      </w:r>
      <w:r w:rsidR="0002309A">
        <w:br w:type="page"/>
      </w:r>
    </w:p>
    <w:p w14:paraId="7E2B9E48" w14:textId="328C1EF6" w:rsidR="008F6FA6" w:rsidRDefault="008F6FA6" w:rsidP="008F6FA6">
      <w:pPr>
        <w:pStyle w:val="1"/>
      </w:pPr>
      <w:bookmarkStart w:id="34" w:name="_Toc223514292"/>
      <w:r>
        <w:lastRenderedPageBreak/>
        <w:t xml:space="preserve">Требования к </w:t>
      </w:r>
      <w:bookmarkEnd w:id="2"/>
      <w:bookmarkEnd w:id="3"/>
      <w:r w:rsidR="0002309A">
        <w:t>прием</w:t>
      </w:r>
      <w:r w:rsidR="00486A7F">
        <w:t>н</w:t>
      </w:r>
      <w:r w:rsidR="0002309A">
        <w:t>о-сдаточным процедурам</w:t>
      </w:r>
      <w:bookmarkEnd w:id="34"/>
    </w:p>
    <w:p w14:paraId="44CB35B1" w14:textId="77777777" w:rsidR="000E5203" w:rsidRDefault="000E5203" w:rsidP="008A29B0">
      <w:pPr>
        <w:ind w:firstLine="709"/>
      </w:pPr>
      <w:r>
        <w:t>Процесс приемки-сдачи в соответствии с установленными процедурами предусматривает следующий формат:</w:t>
      </w:r>
    </w:p>
    <w:p w14:paraId="42D79573" w14:textId="0FDBB54A" w:rsidR="000E5203" w:rsidRDefault="000E5203" w:rsidP="008A29B0">
      <w:pPr>
        <w:pStyle w:val="a0"/>
        <w:ind w:firstLine="709"/>
      </w:pPr>
      <w:r>
        <w:t>Разработчик, являющийся автором проекта, прибывает в специально отведенную аудиторию, где представляет свою работу комиссии</w:t>
      </w:r>
      <w:r w:rsidR="008513B1">
        <w:t>;</w:t>
      </w:r>
    </w:p>
    <w:p w14:paraId="638D47EC" w14:textId="3F743F92" w:rsidR="000E5203" w:rsidRDefault="008513B1" w:rsidP="008A29B0">
      <w:pPr>
        <w:pStyle w:val="a0"/>
        <w:ind w:firstLine="709"/>
      </w:pPr>
      <w:r>
        <w:t>п</w:t>
      </w:r>
      <w:r w:rsidR="000E5203">
        <w:t xml:space="preserve">еред началом доклада разработчик предоставляет документацию, заверенную необходимым набором подписей, для ознакомления членам комиссии; </w:t>
      </w:r>
    </w:p>
    <w:p w14:paraId="3E0D1F32" w14:textId="4D765F94" w:rsidR="000E5203" w:rsidRDefault="008513B1" w:rsidP="008A29B0">
      <w:pPr>
        <w:pStyle w:val="a0"/>
        <w:ind w:firstLine="709"/>
      </w:pPr>
      <w:r>
        <w:t>р</w:t>
      </w:r>
      <w:r w:rsidR="000E5203">
        <w:t>азработчик представляет проект в течение пяти минут;</w:t>
      </w:r>
    </w:p>
    <w:p w14:paraId="1872A1AD" w14:textId="57550806" w:rsidR="000E5203" w:rsidRDefault="008513B1" w:rsidP="008A29B0">
      <w:pPr>
        <w:pStyle w:val="a0"/>
        <w:ind w:firstLine="709"/>
      </w:pPr>
      <w:r>
        <w:t>в</w:t>
      </w:r>
      <w:r w:rsidR="000E5203">
        <w:t xml:space="preserve"> рамках данного формата приемки проекта разработчик должен продемонстрировать полное понимание основных аспектов своей работы и быть готовым к обсуждению любых вопросов, которые могут возникнуть у членов комиссии;</w:t>
      </w:r>
    </w:p>
    <w:p w14:paraId="00B11B88" w14:textId="547AA770" w:rsidR="000E5203" w:rsidRDefault="008513B1" w:rsidP="008A29B0">
      <w:pPr>
        <w:pStyle w:val="a0"/>
        <w:ind w:firstLine="709"/>
      </w:pPr>
      <w:r>
        <w:t>в</w:t>
      </w:r>
      <w:r w:rsidR="000E5203">
        <w:t xml:space="preserve"> результате процесса приемки-сдачи комиссия должна оценить выполненную работу и принять решение о её приемке/не приемке с занесением результатов в ведомость</w:t>
      </w:r>
      <w:r>
        <w:t>;</w:t>
      </w:r>
    </w:p>
    <w:p w14:paraId="2579CDEE" w14:textId="221E5E8D" w:rsidR="000E5203" w:rsidRDefault="008513B1" w:rsidP="008A29B0">
      <w:pPr>
        <w:pStyle w:val="a0"/>
        <w:ind w:firstLine="709"/>
      </w:pPr>
      <w:r>
        <w:t>к</w:t>
      </w:r>
      <w:r w:rsidR="000E5203">
        <w:t>омиссия, ответственная за приемку работы, состоит из представителей заказчика:</w:t>
      </w:r>
    </w:p>
    <w:p w14:paraId="4CDDECAB" w14:textId="62C514B9" w:rsidR="000E5203" w:rsidRPr="00E20A92" w:rsidRDefault="000E5203" w:rsidP="008A29B0">
      <w:pPr>
        <w:pStyle w:val="a0"/>
        <w:ind w:firstLine="709"/>
      </w:pPr>
      <w:r>
        <w:t>Чистяков Г</w:t>
      </w:r>
      <w:r w:rsidR="00C25481">
        <w:t>.А.</w:t>
      </w:r>
      <w:r>
        <w:t xml:space="preserve"> – руководитель образовательной программы по специальности «Информационные системы и программирование»</w:t>
      </w:r>
      <w:r w:rsidR="008513B1">
        <w:t>;</w:t>
      </w:r>
    </w:p>
    <w:p w14:paraId="40BA0FE3" w14:textId="7CD48EE0" w:rsidR="00E20A92" w:rsidRPr="00E20A92" w:rsidRDefault="00E20A92" w:rsidP="008A29B0">
      <w:pPr>
        <w:pStyle w:val="a0"/>
        <w:ind w:firstLine="709"/>
      </w:pPr>
      <w:r>
        <w:t>Самоделкин П.А. – преподаватель по дисциплине МДК 06.01</w:t>
      </w:r>
      <w:r w:rsidRPr="00E20A92">
        <w:t>;</w:t>
      </w:r>
    </w:p>
    <w:p w14:paraId="46CBA4D2" w14:textId="06E24030" w:rsidR="00E20A92" w:rsidRDefault="00E20A92" w:rsidP="008A29B0">
      <w:pPr>
        <w:pStyle w:val="a0"/>
        <w:ind w:firstLine="709"/>
      </w:pPr>
      <w:r>
        <w:t>Самоделкин П.А. – преподаватель по дисциплине УП05</w:t>
      </w:r>
      <w:r w:rsidRPr="00E20A92">
        <w:t>;</w:t>
      </w:r>
    </w:p>
    <w:p w14:paraId="122F2D26" w14:textId="4B6AFEFD" w:rsidR="0002309A" w:rsidRPr="0002309A" w:rsidRDefault="00EA20A9" w:rsidP="008A29B0">
      <w:pPr>
        <w:pStyle w:val="a0"/>
        <w:ind w:firstLine="709"/>
      </w:pPr>
      <w:r>
        <w:t>Гюльмамедова Л.Э.</w:t>
      </w:r>
      <w:r w:rsidR="000E5203">
        <w:t xml:space="preserve"> – преподаватель по дисциплине МДК 05.05</w:t>
      </w:r>
      <w:r w:rsidR="008513B1">
        <w:t>.</w:t>
      </w:r>
    </w:p>
    <w:sectPr w:rsidR="0002309A" w:rsidRPr="0002309A" w:rsidSect="00BD02AB">
      <w:headerReference w:type="default" r:id="rId16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9E819" w14:textId="77777777" w:rsidR="00E91E8F" w:rsidRDefault="00E91E8F">
      <w:pPr>
        <w:spacing w:before="0" w:line="240" w:lineRule="auto"/>
      </w:pPr>
      <w:r>
        <w:separator/>
      </w:r>
    </w:p>
  </w:endnote>
  <w:endnote w:type="continuationSeparator" w:id="0">
    <w:p w14:paraId="572DCEB0" w14:textId="77777777" w:rsidR="00E91E8F" w:rsidRDefault="00E91E8F">
      <w:pPr>
        <w:spacing w:before="0" w:line="240" w:lineRule="auto"/>
      </w:pPr>
      <w:r>
        <w:continuationSeparator/>
      </w:r>
    </w:p>
  </w:endnote>
  <w:endnote w:type="continuationNotice" w:id="1">
    <w:p w14:paraId="3FD64382" w14:textId="77777777" w:rsidR="00E91E8F" w:rsidRDefault="00E91E8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E70D8" w14:textId="77777777" w:rsidR="00E91E8F" w:rsidRDefault="00E91E8F" w:rsidP="00990EAC">
      <w:pPr>
        <w:spacing w:before="0" w:line="240" w:lineRule="auto"/>
      </w:pPr>
      <w:r>
        <w:separator/>
      </w:r>
    </w:p>
  </w:footnote>
  <w:footnote w:type="continuationSeparator" w:id="0">
    <w:p w14:paraId="7087971C" w14:textId="77777777" w:rsidR="00E91E8F" w:rsidRDefault="00E91E8F" w:rsidP="00990EAC">
      <w:pPr>
        <w:spacing w:before="0" w:line="240" w:lineRule="auto"/>
      </w:pPr>
      <w:r>
        <w:continuationSeparator/>
      </w:r>
    </w:p>
  </w:footnote>
  <w:footnote w:type="continuationNotice" w:id="1">
    <w:p w14:paraId="1A441E62" w14:textId="77777777" w:rsidR="00E91E8F" w:rsidRDefault="00E91E8F">
      <w:pPr>
        <w:spacing w:before="0" w:line="240" w:lineRule="auto"/>
      </w:pPr>
    </w:p>
  </w:footnote>
  <w:footnote w:id="2">
    <w:p w14:paraId="12784A8C" w14:textId="3C80633D" w:rsidR="0093670C" w:rsidRPr="00E92FCD" w:rsidRDefault="0093670C" w:rsidP="00E92FCD">
      <w:r w:rsidRPr="00E92FCD">
        <w:rPr>
          <w:rStyle w:val="af9"/>
          <w:rFonts w:cs="Times New Roman"/>
          <w:szCs w:val="24"/>
        </w:rPr>
        <w:footnoteRef/>
      </w:r>
      <w:r w:rsidR="0046397E" w:rsidRPr="00E92FCD">
        <w:t>«Змейка!» страница приложения // Microsoft Store. – URL: </w:t>
      </w:r>
      <w:hyperlink r:id="rId1" w:history="1">
        <w:r w:rsidR="0046397E" w:rsidRPr="00E92FCD">
          <w:rPr>
            <w:rStyle w:val="a6"/>
            <w:rFonts w:cs="Times New Roman"/>
            <w:szCs w:val="24"/>
          </w:rPr>
          <w:t>https://apps.microsoft.com/detail/9WZDNCRDD3MQ</w:t>
        </w:r>
      </w:hyperlink>
      <w:r w:rsidR="0046397E" w:rsidRPr="00E92FCD">
        <w:t xml:space="preserve"> (дата обращения: 24.02.2026).</w:t>
      </w:r>
    </w:p>
  </w:footnote>
  <w:footnote w:id="3">
    <w:p w14:paraId="2BD093EF" w14:textId="13E10DEC" w:rsidR="0093670C" w:rsidRPr="00E92FCD" w:rsidRDefault="0093670C" w:rsidP="00E92FCD">
      <w:r w:rsidRPr="00E92FCD">
        <w:rPr>
          <w:rStyle w:val="af9"/>
          <w:szCs w:val="24"/>
        </w:rPr>
        <w:footnoteRef/>
      </w:r>
      <w:r w:rsidR="0046397E" w:rsidRPr="00E92FCD">
        <w:t>«Змейка 2D»: страница приложения / разработчик devKD // RuStore. – URL: </w:t>
      </w:r>
      <w:hyperlink r:id="rId2" w:history="1">
        <w:r w:rsidR="0046397E" w:rsidRPr="00E92FCD">
          <w:rPr>
            <w:rStyle w:val="a6"/>
            <w:szCs w:val="24"/>
          </w:rPr>
          <w:t>https://www.rustore.ru/catalog/app/com.devkd.snake_game</w:t>
        </w:r>
      </w:hyperlink>
      <w:r w:rsidR="0046397E" w:rsidRPr="00E92FCD">
        <w:t xml:space="preserve"> (дата обращения: 24.02.2026).</w:t>
      </w:r>
    </w:p>
  </w:footnote>
  <w:footnote w:id="4">
    <w:p w14:paraId="7BC7FEB4" w14:textId="7D835DB4" w:rsidR="0093670C" w:rsidRPr="00E92FCD" w:rsidRDefault="0093670C" w:rsidP="00E92FCD">
      <w:r w:rsidRPr="00E92FCD">
        <w:rPr>
          <w:rStyle w:val="af9"/>
          <w:szCs w:val="24"/>
        </w:rPr>
        <w:footnoteRef/>
      </w:r>
      <w:r w:rsidR="00E92FCD" w:rsidRPr="00E92FCD">
        <w:t>«</w:t>
      </w:r>
      <w:r w:rsidR="00E92FCD" w:rsidRPr="00E92FCD">
        <w:rPr>
          <w:i/>
          <w:iCs/>
        </w:rPr>
        <w:t>Змейка</w:t>
      </w:r>
      <w:r w:rsidR="00E92FCD" w:rsidRPr="00E92FCD">
        <w:t>»: страница приложения / разработчик SpateTech // RuStore. – URL: </w:t>
      </w:r>
      <w:hyperlink r:id="rId3" w:history="1">
        <w:r w:rsidR="00E92FCD" w:rsidRPr="00E92FCD">
          <w:rPr>
            <w:rStyle w:val="a6"/>
            <w:rFonts w:eastAsia="Times New Roman" w:cs="Times New Roman"/>
            <w:szCs w:val="24"/>
          </w:rPr>
          <w:t>https://www.rustore.ru/catalog/app/com.spatetech.simplesnake</w:t>
        </w:r>
      </w:hyperlink>
      <w:r w:rsidR="00E92FCD" w:rsidRPr="00E92FCD">
        <w:t xml:space="preserve"> (дата обращения: 24.02.2026).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6B065" w14:textId="23B8A29B" w:rsidR="0023221D" w:rsidRPr="00BD02AB" w:rsidRDefault="0023221D" w:rsidP="00990EAC">
    <w:pPr>
      <w:pStyle w:val="ad"/>
      <w:ind w:firstLine="0"/>
      <w:jc w:val="center"/>
      <w:rPr>
        <w:rStyle w:val="af1"/>
        <w:lang w:val="en-US"/>
      </w:rPr>
    </w:pPr>
    <w:r w:rsidRPr="00BD02AB">
      <w:rPr>
        <w:rStyle w:val="af1"/>
      </w:rPr>
      <w:fldChar w:fldCharType="begin"/>
    </w:r>
    <w:r w:rsidRPr="00BD02AB">
      <w:rPr>
        <w:rStyle w:val="af1"/>
      </w:rPr>
      <w:instrText xml:space="preserve"> PAGE </w:instrText>
    </w:r>
    <w:r w:rsidRPr="00BD02AB">
      <w:rPr>
        <w:rStyle w:val="af1"/>
      </w:rPr>
      <w:fldChar w:fldCharType="separate"/>
    </w:r>
    <w:r w:rsidR="00BD02AB">
      <w:rPr>
        <w:rStyle w:val="af1"/>
        <w:noProof/>
      </w:rPr>
      <w:t>3</w:t>
    </w:r>
    <w:r w:rsidRPr="00BD02AB">
      <w:rPr>
        <w:rStyle w:val="af1"/>
      </w:rPr>
      <w:fldChar w:fldCharType="end"/>
    </w:r>
  </w:p>
  <w:p w14:paraId="0AA9F560" w14:textId="77777777" w:rsidR="0023221D" w:rsidRPr="00BD02AB" w:rsidRDefault="0023221D" w:rsidP="00990EAC">
    <w:pPr>
      <w:pStyle w:val="ad"/>
      <w:ind w:firstLine="0"/>
      <w:jc w:val="center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8B7A0D"/>
    <w:multiLevelType w:val="multilevel"/>
    <w:tmpl w:val="15B6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7046B"/>
    <w:multiLevelType w:val="multilevel"/>
    <w:tmpl w:val="5D30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64D28"/>
    <w:multiLevelType w:val="multilevel"/>
    <w:tmpl w:val="21B4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7783E"/>
    <w:multiLevelType w:val="multilevel"/>
    <w:tmpl w:val="68CE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9497D"/>
    <w:multiLevelType w:val="hybridMultilevel"/>
    <w:tmpl w:val="E146E676"/>
    <w:lvl w:ilvl="0" w:tplc="42A892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622141"/>
    <w:multiLevelType w:val="multilevel"/>
    <w:tmpl w:val="D3CE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F58DE"/>
    <w:multiLevelType w:val="multilevel"/>
    <w:tmpl w:val="2A5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E1220"/>
    <w:multiLevelType w:val="multilevel"/>
    <w:tmpl w:val="20468BF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5B270B"/>
    <w:multiLevelType w:val="multilevel"/>
    <w:tmpl w:val="E64C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81F36"/>
    <w:multiLevelType w:val="hybridMultilevel"/>
    <w:tmpl w:val="0A4671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7482BBB"/>
    <w:multiLevelType w:val="multilevel"/>
    <w:tmpl w:val="66D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14678"/>
    <w:multiLevelType w:val="multilevel"/>
    <w:tmpl w:val="6ADA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8" w15:restartNumberingAfterBreak="0">
    <w:nsid w:val="2CF44ADB"/>
    <w:multiLevelType w:val="multilevel"/>
    <w:tmpl w:val="E166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0" w15:restartNumberingAfterBreak="0">
    <w:nsid w:val="32FE7C08"/>
    <w:multiLevelType w:val="multilevel"/>
    <w:tmpl w:val="396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E368B"/>
    <w:multiLevelType w:val="hybridMultilevel"/>
    <w:tmpl w:val="F926D9FE"/>
    <w:lvl w:ilvl="0" w:tplc="5C30080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3CD14E50"/>
    <w:multiLevelType w:val="multilevel"/>
    <w:tmpl w:val="438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DFB169F"/>
    <w:multiLevelType w:val="multilevel"/>
    <w:tmpl w:val="1EC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3F5B4C"/>
    <w:multiLevelType w:val="multilevel"/>
    <w:tmpl w:val="66DC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87C58"/>
    <w:multiLevelType w:val="multilevel"/>
    <w:tmpl w:val="120C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74C6FFF"/>
    <w:multiLevelType w:val="multilevel"/>
    <w:tmpl w:val="8D46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193887"/>
    <w:multiLevelType w:val="hybridMultilevel"/>
    <w:tmpl w:val="E4EE0178"/>
    <w:lvl w:ilvl="0" w:tplc="F12844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55F1560B"/>
    <w:multiLevelType w:val="multilevel"/>
    <w:tmpl w:val="39A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94D2016"/>
    <w:multiLevelType w:val="multilevel"/>
    <w:tmpl w:val="349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E21E35"/>
    <w:multiLevelType w:val="multilevel"/>
    <w:tmpl w:val="28B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A96F2C"/>
    <w:multiLevelType w:val="hybridMultilevel"/>
    <w:tmpl w:val="D29E95CE"/>
    <w:lvl w:ilvl="0" w:tplc="5C30080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94763F2"/>
    <w:multiLevelType w:val="multilevel"/>
    <w:tmpl w:val="049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F671E1"/>
    <w:multiLevelType w:val="multilevel"/>
    <w:tmpl w:val="0792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6" w15:restartNumberingAfterBreak="0">
    <w:nsid w:val="7E345C00"/>
    <w:multiLevelType w:val="multilevel"/>
    <w:tmpl w:val="49E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197692">
    <w:abstractNumId w:val="17"/>
  </w:num>
  <w:num w:numId="2" w16cid:durableId="2112435706">
    <w:abstractNumId w:val="0"/>
  </w:num>
  <w:num w:numId="3" w16cid:durableId="1930969503">
    <w:abstractNumId w:val="19"/>
  </w:num>
  <w:num w:numId="4" w16cid:durableId="661203790">
    <w:abstractNumId w:val="9"/>
  </w:num>
  <w:num w:numId="5" w16cid:durableId="1931617168">
    <w:abstractNumId w:val="10"/>
  </w:num>
  <w:num w:numId="6" w16cid:durableId="1100030766">
    <w:abstractNumId w:val="25"/>
  </w:num>
  <w:num w:numId="7" w16cid:durableId="428047082">
    <w:abstractNumId w:val="31"/>
  </w:num>
  <w:num w:numId="8" w16cid:durableId="497236767">
    <w:abstractNumId w:val="37"/>
  </w:num>
  <w:num w:numId="9" w16cid:durableId="1404642766">
    <w:abstractNumId w:val="39"/>
  </w:num>
  <w:num w:numId="10" w16cid:durableId="1529219372">
    <w:abstractNumId w:val="27"/>
  </w:num>
  <w:num w:numId="11" w16cid:durableId="1595701964">
    <w:abstractNumId w:val="34"/>
  </w:num>
  <w:num w:numId="12" w16cid:durableId="238446553">
    <w:abstractNumId w:val="45"/>
  </w:num>
  <w:num w:numId="13" w16cid:durableId="38672913">
    <w:abstractNumId w:val="22"/>
  </w:num>
  <w:num w:numId="14" w16cid:durableId="1870141664">
    <w:abstractNumId w:val="24"/>
  </w:num>
  <w:num w:numId="15" w16cid:durableId="459374186">
    <w:abstractNumId w:val="14"/>
  </w:num>
  <w:num w:numId="16" w16cid:durableId="449519256">
    <w:abstractNumId w:val="40"/>
  </w:num>
  <w:num w:numId="17" w16cid:durableId="1695762944">
    <w:abstractNumId w:val="35"/>
  </w:num>
  <w:num w:numId="18" w16cid:durableId="1520392488">
    <w:abstractNumId w:val="11"/>
  </w:num>
  <w:num w:numId="19" w16cid:durableId="1898934811">
    <w:abstractNumId w:val="23"/>
  </w:num>
  <w:num w:numId="20" w16cid:durableId="1938976487">
    <w:abstractNumId w:val="8"/>
  </w:num>
  <w:num w:numId="21" w16cid:durableId="1152403458">
    <w:abstractNumId w:val="15"/>
  </w:num>
  <w:num w:numId="22" w16cid:durableId="590889876">
    <w:abstractNumId w:val="29"/>
  </w:num>
  <w:num w:numId="23" w16cid:durableId="746344960">
    <w:abstractNumId w:val="5"/>
  </w:num>
  <w:num w:numId="24" w16cid:durableId="1313485246">
    <w:abstractNumId w:val="33"/>
  </w:num>
  <w:num w:numId="25" w16cid:durableId="1115754947">
    <w:abstractNumId w:val="12"/>
  </w:num>
  <w:num w:numId="26" w16cid:durableId="1800302642">
    <w:abstractNumId w:val="3"/>
  </w:num>
  <w:num w:numId="27" w16cid:durableId="1216350666">
    <w:abstractNumId w:val="30"/>
  </w:num>
  <w:num w:numId="28" w16cid:durableId="1013990598">
    <w:abstractNumId w:val="13"/>
  </w:num>
  <w:num w:numId="29" w16cid:durableId="1654675027">
    <w:abstractNumId w:val="20"/>
  </w:num>
  <w:num w:numId="30" w16cid:durableId="1012146164">
    <w:abstractNumId w:val="46"/>
  </w:num>
  <w:num w:numId="31" w16cid:durableId="565729517">
    <w:abstractNumId w:val="7"/>
  </w:num>
  <w:num w:numId="32" w16cid:durableId="1563322795">
    <w:abstractNumId w:val="4"/>
  </w:num>
  <w:num w:numId="33" w16cid:durableId="441999558">
    <w:abstractNumId w:val="43"/>
  </w:num>
  <w:num w:numId="34" w16cid:durableId="529296394">
    <w:abstractNumId w:val="32"/>
  </w:num>
  <w:num w:numId="35" w16cid:durableId="864564401">
    <w:abstractNumId w:val="38"/>
  </w:num>
  <w:num w:numId="36" w16cid:durableId="942033309">
    <w:abstractNumId w:val="16"/>
  </w:num>
  <w:num w:numId="37" w16cid:durableId="965550911">
    <w:abstractNumId w:val="6"/>
  </w:num>
  <w:num w:numId="38" w16cid:durableId="687173427">
    <w:abstractNumId w:val="28"/>
  </w:num>
  <w:num w:numId="39" w16cid:durableId="1834687668">
    <w:abstractNumId w:val="36"/>
  </w:num>
  <w:num w:numId="40" w16cid:durableId="822699092">
    <w:abstractNumId w:val="41"/>
  </w:num>
  <w:num w:numId="41" w16cid:durableId="1175801144">
    <w:abstractNumId w:val="2"/>
  </w:num>
  <w:num w:numId="42" w16cid:durableId="1191796337">
    <w:abstractNumId w:val="18"/>
  </w:num>
  <w:num w:numId="43" w16cid:durableId="434635770">
    <w:abstractNumId w:val="1"/>
  </w:num>
  <w:num w:numId="44" w16cid:durableId="2073045348">
    <w:abstractNumId w:val="42"/>
  </w:num>
  <w:num w:numId="45" w16cid:durableId="219632258">
    <w:abstractNumId w:val="26"/>
  </w:num>
  <w:num w:numId="46" w16cid:durableId="1282035154">
    <w:abstractNumId w:val="44"/>
  </w:num>
  <w:num w:numId="47" w16cid:durableId="1046761243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6143"/>
    <w:rsid w:val="00015480"/>
    <w:rsid w:val="00015802"/>
    <w:rsid w:val="00020C2C"/>
    <w:rsid w:val="0002309A"/>
    <w:rsid w:val="00024473"/>
    <w:rsid w:val="0002593D"/>
    <w:rsid w:val="00032359"/>
    <w:rsid w:val="00033833"/>
    <w:rsid w:val="00035A26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8146F"/>
    <w:rsid w:val="000934BA"/>
    <w:rsid w:val="00094136"/>
    <w:rsid w:val="00094729"/>
    <w:rsid w:val="00096EC7"/>
    <w:rsid w:val="000A537A"/>
    <w:rsid w:val="000B4EF5"/>
    <w:rsid w:val="000C0C5D"/>
    <w:rsid w:val="000C14F7"/>
    <w:rsid w:val="000C2889"/>
    <w:rsid w:val="000C2A5F"/>
    <w:rsid w:val="000C7B86"/>
    <w:rsid w:val="000C7DE5"/>
    <w:rsid w:val="000D3006"/>
    <w:rsid w:val="000D38ED"/>
    <w:rsid w:val="000D3A15"/>
    <w:rsid w:val="000E5203"/>
    <w:rsid w:val="000E6490"/>
    <w:rsid w:val="00104146"/>
    <w:rsid w:val="00105E08"/>
    <w:rsid w:val="00106B06"/>
    <w:rsid w:val="0011316B"/>
    <w:rsid w:val="0011407C"/>
    <w:rsid w:val="001157C8"/>
    <w:rsid w:val="001223A9"/>
    <w:rsid w:val="001238DC"/>
    <w:rsid w:val="001275E2"/>
    <w:rsid w:val="00127A5A"/>
    <w:rsid w:val="0013162A"/>
    <w:rsid w:val="0013287A"/>
    <w:rsid w:val="00150617"/>
    <w:rsid w:val="00155A8D"/>
    <w:rsid w:val="0016119C"/>
    <w:rsid w:val="001673EC"/>
    <w:rsid w:val="00172DBA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F1A11"/>
    <w:rsid w:val="001F3C1A"/>
    <w:rsid w:val="001F5E9C"/>
    <w:rsid w:val="001F61FC"/>
    <w:rsid w:val="00201509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6CAB"/>
    <w:rsid w:val="00277614"/>
    <w:rsid w:val="00287E94"/>
    <w:rsid w:val="002913B8"/>
    <w:rsid w:val="00292B29"/>
    <w:rsid w:val="002952BC"/>
    <w:rsid w:val="00295D9C"/>
    <w:rsid w:val="00296BBF"/>
    <w:rsid w:val="002A514A"/>
    <w:rsid w:val="002A56D9"/>
    <w:rsid w:val="002B1D4D"/>
    <w:rsid w:val="002C1982"/>
    <w:rsid w:val="002D354A"/>
    <w:rsid w:val="002D5B25"/>
    <w:rsid w:val="002D5ED0"/>
    <w:rsid w:val="002E28E9"/>
    <w:rsid w:val="002F15DD"/>
    <w:rsid w:val="002F7A12"/>
    <w:rsid w:val="00303DC8"/>
    <w:rsid w:val="00311E97"/>
    <w:rsid w:val="00312254"/>
    <w:rsid w:val="00312F95"/>
    <w:rsid w:val="0031468A"/>
    <w:rsid w:val="00317BF7"/>
    <w:rsid w:val="00323F6E"/>
    <w:rsid w:val="00326605"/>
    <w:rsid w:val="00331AC5"/>
    <w:rsid w:val="00340DCC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5BE"/>
    <w:rsid w:val="00393F45"/>
    <w:rsid w:val="00397496"/>
    <w:rsid w:val="003A4E95"/>
    <w:rsid w:val="003A546E"/>
    <w:rsid w:val="003C2810"/>
    <w:rsid w:val="003D3E93"/>
    <w:rsid w:val="003D61D2"/>
    <w:rsid w:val="003E0217"/>
    <w:rsid w:val="003E09BF"/>
    <w:rsid w:val="003E1A1B"/>
    <w:rsid w:val="003E22A5"/>
    <w:rsid w:val="003E3B91"/>
    <w:rsid w:val="003E3CD1"/>
    <w:rsid w:val="003E41DD"/>
    <w:rsid w:val="003E58AE"/>
    <w:rsid w:val="003E72CD"/>
    <w:rsid w:val="003F06CD"/>
    <w:rsid w:val="003F3F0D"/>
    <w:rsid w:val="004044BB"/>
    <w:rsid w:val="00410843"/>
    <w:rsid w:val="00412E47"/>
    <w:rsid w:val="004347A5"/>
    <w:rsid w:val="00442256"/>
    <w:rsid w:val="00447629"/>
    <w:rsid w:val="00451E07"/>
    <w:rsid w:val="00455936"/>
    <w:rsid w:val="0045599D"/>
    <w:rsid w:val="004605D9"/>
    <w:rsid w:val="0046397E"/>
    <w:rsid w:val="004677DC"/>
    <w:rsid w:val="004717BE"/>
    <w:rsid w:val="00471FE2"/>
    <w:rsid w:val="00472A19"/>
    <w:rsid w:val="00475A10"/>
    <w:rsid w:val="004767CD"/>
    <w:rsid w:val="00477484"/>
    <w:rsid w:val="0048416D"/>
    <w:rsid w:val="00486A7F"/>
    <w:rsid w:val="00494896"/>
    <w:rsid w:val="004A0E13"/>
    <w:rsid w:val="004A34C3"/>
    <w:rsid w:val="004A7A41"/>
    <w:rsid w:val="004B0C8E"/>
    <w:rsid w:val="004B0F88"/>
    <w:rsid w:val="004B7636"/>
    <w:rsid w:val="004C1F79"/>
    <w:rsid w:val="004C5524"/>
    <w:rsid w:val="004F1FB2"/>
    <w:rsid w:val="004F4D49"/>
    <w:rsid w:val="005008C8"/>
    <w:rsid w:val="005017B0"/>
    <w:rsid w:val="005025A9"/>
    <w:rsid w:val="00503505"/>
    <w:rsid w:val="005040DD"/>
    <w:rsid w:val="0051150B"/>
    <w:rsid w:val="00512B60"/>
    <w:rsid w:val="00514790"/>
    <w:rsid w:val="00514894"/>
    <w:rsid w:val="00514CFD"/>
    <w:rsid w:val="00524056"/>
    <w:rsid w:val="00530053"/>
    <w:rsid w:val="00531E80"/>
    <w:rsid w:val="005343A0"/>
    <w:rsid w:val="005343B2"/>
    <w:rsid w:val="0053791D"/>
    <w:rsid w:val="00541DD4"/>
    <w:rsid w:val="00544617"/>
    <w:rsid w:val="005524E9"/>
    <w:rsid w:val="00554344"/>
    <w:rsid w:val="00555E69"/>
    <w:rsid w:val="0056079D"/>
    <w:rsid w:val="00561F8C"/>
    <w:rsid w:val="0057389A"/>
    <w:rsid w:val="00576138"/>
    <w:rsid w:val="005764B1"/>
    <w:rsid w:val="00584E3E"/>
    <w:rsid w:val="00592879"/>
    <w:rsid w:val="005972E7"/>
    <w:rsid w:val="005A188B"/>
    <w:rsid w:val="005A4E60"/>
    <w:rsid w:val="005B38F3"/>
    <w:rsid w:val="005B5089"/>
    <w:rsid w:val="005C5444"/>
    <w:rsid w:val="005D1D9F"/>
    <w:rsid w:val="005D4ECA"/>
    <w:rsid w:val="005E0B81"/>
    <w:rsid w:val="005E38E8"/>
    <w:rsid w:val="005E7941"/>
    <w:rsid w:val="005F0877"/>
    <w:rsid w:val="005F0B98"/>
    <w:rsid w:val="006007E9"/>
    <w:rsid w:val="006030ED"/>
    <w:rsid w:val="00606C43"/>
    <w:rsid w:val="006145D0"/>
    <w:rsid w:val="00620630"/>
    <w:rsid w:val="006252D8"/>
    <w:rsid w:val="0062534D"/>
    <w:rsid w:val="006267F9"/>
    <w:rsid w:val="00627BC1"/>
    <w:rsid w:val="006324C6"/>
    <w:rsid w:val="00636E3B"/>
    <w:rsid w:val="00642FB9"/>
    <w:rsid w:val="00645BED"/>
    <w:rsid w:val="0064643E"/>
    <w:rsid w:val="00661775"/>
    <w:rsid w:val="006638C9"/>
    <w:rsid w:val="006652DC"/>
    <w:rsid w:val="006673D6"/>
    <w:rsid w:val="00671CDE"/>
    <w:rsid w:val="00695763"/>
    <w:rsid w:val="00697D49"/>
    <w:rsid w:val="006A3648"/>
    <w:rsid w:val="006A38A7"/>
    <w:rsid w:val="006A4E6C"/>
    <w:rsid w:val="006A534C"/>
    <w:rsid w:val="006A5DFD"/>
    <w:rsid w:val="006B27C2"/>
    <w:rsid w:val="006D422E"/>
    <w:rsid w:val="006D46A3"/>
    <w:rsid w:val="006E3476"/>
    <w:rsid w:val="006E4457"/>
    <w:rsid w:val="006E4EA7"/>
    <w:rsid w:val="006E62EB"/>
    <w:rsid w:val="006E7B7F"/>
    <w:rsid w:val="006F512D"/>
    <w:rsid w:val="00701738"/>
    <w:rsid w:val="00702405"/>
    <w:rsid w:val="00706D32"/>
    <w:rsid w:val="0071279D"/>
    <w:rsid w:val="007157E7"/>
    <w:rsid w:val="00717B43"/>
    <w:rsid w:val="00735843"/>
    <w:rsid w:val="00737088"/>
    <w:rsid w:val="00741EC2"/>
    <w:rsid w:val="00742650"/>
    <w:rsid w:val="0074459F"/>
    <w:rsid w:val="007445A3"/>
    <w:rsid w:val="00747AA0"/>
    <w:rsid w:val="007522DD"/>
    <w:rsid w:val="007630D2"/>
    <w:rsid w:val="007660CF"/>
    <w:rsid w:val="007661F7"/>
    <w:rsid w:val="0076691E"/>
    <w:rsid w:val="00770291"/>
    <w:rsid w:val="00772EF0"/>
    <w:rsid w:val="00773671"/>
    <w:rsid w:val="00773EC7"/>
    <w:rsid w:val="00775FCB"/>
    <w:rsid w:val="00781920"/>
    <w:rsid w:val="0079499E"/>
    <w:rsid w:val="00797242"/>
    <w:rsid w:val="007A0770"/>
    <w:rsid w:val="007A3137"/>
    <w:rsid w:val="007A44EC"/>
    <w:rsid w:val="007A670B"/>
    <w:rsid w:val="007A6C97"/>
    <w:rsid w:val="007B2E9D"/>
    <w:rsid w:val="007B79AA"/>
    <w:rsid w:val="007C2693"/>
    <w:rsid w:val="007C5DA6"/>
    <w:rsid w:val="007C648D"/>
    <w:rsid w:val="007C6517"/>
    <w:rsid w:val="007D189A"/>
    <w:rsid w:val="007D18D6"/>
    <w:rsid w:val="007E7DEB"/>
    <w:rsid w:val="007E7E19"/>
    <w:rsid w:val="007F6F16"/>
    <w:rsid w:val="0080049C"/>
    <w:rsid w:val="00801271"/>
    <w:rsid w:val="00801482"/>
    <w:rsid w:val="008047D0"/>
    <w:rsid w:val="008112F7"/>
    <w:rsid w:val="0081256F"/>
    <w:rsid w:val="0081417D"/>
    <w:rsid w:val="00815163"/>
    <w:rsid w:val="00815197"/>
    <w:rsid w:val="00816AE0"/>
    <w:rsid w:val="008233FB"/>
    <w:rsid w:val="008239DB"/>
    <w:rsid w:val="00845B43"/>
    <w:rsid w:val="00847368"/>
    <w:rsid w:val="00847505"/>
    <w:rsid w:val="0084789D"/>
    <w:rsid w:val="008513B1"/>
    <w:rsid w:val="00851CEE"/>
    <w:rsid w:val="00853022"/>
    <w:rsid w:val="00856459"/>
    <w:rsid w:val="00860B07"/>
    <w:rsid w:val="00873C68"/>
    <w:rsid w:val="008816CB"/>
    <w:rsid w:val="008821B6"/>
    <w:rsid w:val="00887461"/>
    <w:rsid w:val="008913CD"/>
    <w:rsid w:val="00895567"/>
    <w:rsid w:val="008A19F3"/>
    <w:rsid w:val="008A29B0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6310"/>
    <w:rsid w:val="008D417C"/>
    <w:rsid w:val="008D6356"/>
    <w:rsid w:val="008F4105"/>
    <w:rsid w:val="008F6FA6"/>
    <w:rsid w:val="00907058"/>
    <w:rsid w:val="0090747E"/>
    <w:rsid w:val="009078D1"/>
    <w:rsid w:val="0090796B"/>
    <w:rsid w:val="00912AA6"/>
    <w:rsid w:val="0092285C"/>
    <w:rsid w:val="00922A0E"/>
    <w:rsid w:val="009236FA"/>
    <w:rsid w:val="00930B24"/>
    <w:rsid w:val="00931494"/>
    <w:rsid w:val="0093670C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798D"/>
    <w:rsid w:val="00970E98"/>
    <w:rsid w:val="009730DA"/>
    <w:rsid w:val="00973E3D"/>
    <w:rsid w:val="0097494B"/>
    <w:rsid w:val="0097511E"/>
    <w:rsid w:val="00975318"/>
    <w:rsid w:val="0098081B"/>
    <w:rsid w:val="0098133E"/>
    <w:rsid w:val="009863FC"/>
    <w:rsid w:val="0098708B"/>
    <w:rsid w:val="00990EAC"/>
    <w:rsid w:val="00991D11"/>
    <w:rsid w:val="0099717C"/>
    <w:rsid w:val="00997825"/>
    <w:rsid w:val="009A1CB3"/>
    <w:rsid w:val="009A78AA"/>
    <w:rsid w:val="009C15AC"/>
    <w:rsid w:val="009C1E84"/>
    <w:rsid w:val="009C2712"/>
    <w:rsid w:val="009C36DE"/>
    <w:rsid w:val="009C5201"/>
    <w:rsid w:val="009C62A8"/>
    <w:rsid w:val="009C6785"/>
    <w:rsid w:val="009C6F52"/>
    <w:rsid w:val="009C7BF6"/>
    <w:rsid w:val="009D483E"/>
    <w:rsid w:val="009D5528"/>
    <w:rsid w:val="009D6117"/>
    <w:rsid w:val="009D69EC"/>
    <w:rsid w:val="009F1C8A"/>
    <w:rsid w:val="009F59D7"/>
    <w:rsid w:val="00A0279B"/>
    <w:rsid w:val="00A06116"/>
    <w:rsid w:val="00A22E7D"/>
    <w:rsid w:val="00A26122"/>
    <w:rsid w:val="00A3550C"/>
    <w:rsid w:val="00A43971"/>
    <w:rsid w:val="00A43D43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A487E"/>
    <w:rsid w:val="00AA50F6"/>
    <w:rsid w:val="00AB047F"/>
    <w:rsid w:val="00AB276B"/>
    <w:rsid w:val="00AB465D"/>
    <w:rsid w:val="00AB7875"/>
    <w:rsid w:val="00AC1C29"/>
    <w:rsid w:val="00AC354C"/>
    <w:rsid w:val="00AC4F31"/>
    <w:rsid w:val="00AC53A7"/>
    <w:rsid w:val="00AC6C76"/>
    <w:rsid w:val="00AD0740"/>
    <w:rsid w:val="00AD1E5B"/>
    <w:rsid w:val="00AD74DC"/>
    <w:rsid w:val="00AE4CE5"/>
    <w:rsid w:val="00AF478D"/>
    <w:rsid w:val="00AF64F5"/>
    <w:rsid w:val="00AF7668"/>
    <w:rsid w:val="00B06B73"/>
    <w:rsid w:val="00B125F0"/>
    <w:rsid w:val="00B27F07"/>
    <w:rsid w:val="00B3164A"/>
    <w:rsid w:val="00B32BB5"/>
    <w:rsid w:val="00B36C5A"/>
    <w:rsid w:val="00B37B1E"/>
    <w:rsid w:val="00B37E6B"/>
    <w:rsid w:val="00B426FB"/>
    <w:rsid w:val="00B44B82"/>
    <w:rsid w:val="00B62D3F"/>
    <w:rsid w:val="00B63A5B"/>
    <w:rsid w:val="00B63CA2"/>
    <w:rsid w:val="00B6451B"/>
    <w:rsid w:val="00B6574F"/>
    <w:rsid w:val="00B6663A"/>
    <w:rsid w:val="00B67931"/>
    <w:rsid w:val="00B7174E"/>
    <w:rsid w:val="00B775B6"/>
    <w:rsid w:val="00B84157"/>
    <w:rsid w:val="00B84E18"/>
    <w:rsid w:val="00BA4E82"/>
    <w:rsid w:val="00BB0350"/>
    <w:rsid w:val="00BB41FD"/>
    <w:rsid w:val="00BB7AEE"/>
    <w:rsid w:val="00BC17B4"/>
    <w:rsid w:val="00BC283C"/>
    <w:rsid w:val="00BD02AB"/>
    <w:rsid w:val="00BD2B75"/>
    <w:rsid w:val="00BD442E"/>
    <w:rsid w:val="00BD738C"/>
    <w:rsid w:val="00BE39B8"/>
    <w:rsid w:val="00BE71FF"/>
    <w:rsid w:val="00BF0033"/>
    <w:rsid w:val="00BF44A4"/>
    <w:rsid w:val="00BF7BFF"/>
    <w:rsid w:val="00C00974"/>
    <w:rsid w:val="00C035AA"/>
    <w:rsid w:val="00C105A1"/>
    <w:rsid w:val="00C10B2D"/>
    <w:rsid w:val="00C11E33"/>
    <w:rsid w:val="00C122F9"/>
    <w:rsid w:val="00C1681F"/>
    <w:rsid w:val="00C17699"/>
    <w:rsid w:val="00C2408C"/>
    <w:rsid w:val="00C25481"/>
    <w:rsid w:val="00C34C70"/>
    <w:rsid w:val="00C435ED"/>
    <w:rsid w:val="00C44F52"/>
    <w:rsid w:val="00C50B21"/>
    <w:rsid w:val="00C52A0D"/>
    <w:rsid w:val="00C54F79"/>
    <w:rsid w:val="00C61DF4"/>
    <w:rsid w:val="00C66C45"/>
    <w:rsid w:val="00C82080"/>
    <w:rsid w:val="00C83B08"/>
    <w:rsid w:val="00C86701"/>
    <w:rsid w:val="00C8774D"/>
    <w:rsid w:val="00C92C19"/>
    <w:rsid w:val="00C9376A"/>
    <w:rsid w:val="00C93C3A"/>
    <w:rsid w:val="00C95DA6"/>
    <w:rsid w:val="00C96227"/>
    <w:rsid w:val="00CA462A"/>
    <w:rsid w:val="00CA46E3"/>
    <w:rsid w:val="00CB1422"/>
    <w:rsid w:val="00CB177C"/>
    <w:rsid w:val="00CB211A"/>
    <w:rsid w:val="00CC184D"/>
    <w:rsid w:val="00CC3B6C"/>
    <w:rsid w:val="00CD1405"/>
    <w:rsid w:val="00CE3A3D"/>
    <w:rsid w:val="00CE58BB"/>
    <w:rsid w:val="00CE7A30"/>
    <w:rsid w:val="00CE7A85"/>
    <w:rsid w:val="00CF399D"/>
    <w:rsid w:val="00CF3B09"/>
    <w:rsid w:val="00CF4EF6"/>
    <w:rsid w:val="00D0476C"/>
    <w:rsid w:val="00D065A6"/>
    <w:rsid w:val="00D1204C"/>
    <w:rsid w:val="00D1695C"/>
    <w:rsid w:val="00D20EFB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ECC"/>
    <w:rsid w:val="00D6255A"/>
    <w:rsid w:val="00D664C5"/>
    <w:rsid w:val="00D7189D"/>
    <w:rsid w:val="00D730CA"/>
    <w:rsid w:val="00D801DF"/>
    <w:rsid w:val="00D815CF"/>
    <w:rsid w:val="00D86307"/>
    <w:rsid w:val="00D92F70"/>
    <w:rsid w:val="00D94F64"/>
    <w:rsid w:val="00D95D90"/>
    <w:rsid w:val="00D978E4"/>
    <w:rsid w:val="00DA33AC"/>
    <w:rsid w:val="00DA64D0"/>
    <w:rsid w:val="00DA6582"/>
    <w:rsid w:val="00DA7418"/>
    <w:rsid w:val="00DB0DFE"/>
    <w:rsid w:val="00DB67CB"/>
    <w:rsid w:val="00DC0F31"/>
    <w:rsid w:val="00DC22C2"/>
    <w:rsid w:val="00DC575A"/>
    <w:rsid w:val="00DC5FE1"/>
    <w:rsid w:val="00DD2B98"/>
    <w:rsid w:val="00DD4754"/>
    <w:rsid w:val="00DE03C1"/>
    <w:rsid w:val="00DE18B5"/>
    <w:rsid w:val="00DF09F4"/>
    <w:rsid w:val="00E02E0B"/>
    <w:rsid w:val="00E0593E"/>
    <w:rsid w:val="00E208B0"/>
    <w:rsid w:val="00E20A92"/>
    <w:rsid w:val="00E213D9"/>
    <w:rsid w:val="00E26720"/>
    <w:rsid w:val="00E36DF7"/>
    <w:rsid w:val="00E41AEE"/>
    <w:rsid w:val="00E4794F"/>
    <w:rsid w:val="00E508A7"/>
    <w:rsid w:val="00E50A1F"/>
    <w:rsid w:val="00E50F28"/>
    <w:rsid w:val="00E51BF5"/>
    <w:rsid w:val="00E60A44"/>
    <w:rsid w:val="00E61B22"/>
    <w:rsid w:val="00E666EA"/>
    <w:rsid w:val="00E74087"/>
    <w:rsid w:val="00E76517"/>
    <w:rsid w:val="00E85CEA"/>
    <w:rsid w:val="00E8690C"/>
    <w:rsid w:val="00E91E8F"/>
    <w:rsid w:val="00E92FCD"/>
    <w:rsid w:val="00E97C53"/>
    <w:rsid w:val="00EA20A9"/>
    <w:rsid w:val="00EA4518"/>
    <w:rsid w:val="00EA6493"/>
    <w:rsid w:val="00EA70F3"/>
    <w:rsid w:val="00EA7476"/>
    <w:rsid w:val="00EB0651"/>
    <w:rsid w:val="00EB1F89"/>
    <w:rsid w:val="00EB1FC2"/>
    <w:rsid w:val="00EB3D4C"/>
    <w:rsid w:val="00EB4084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EF6867"/>
    <w:rsid w:val="00F05BB5"/>
    <w:rsid w:val="00F113BF"/>
    <w:rsid w:val="00F14362"/>
    <w:rsid w:val="00F20633"/>
    <w:rsid w:val="00F20ED0"/>
    <w:rsid w:val="00F2337D"/>
    <w:rsid w:val="00F25908"/>
    <w:rsid w:val="00F26E37"/>
    <w:rsid w:val="00F32A7C"/>
    <w:rsid w:val="00F34EC4"/>
    <w:rsid w:val="00F374E5"/>
    <w:rsid w:val="00F4271F"/>
    <w:rsid w:val="00F5534E"/>
    <w:rsid w:val="00F6042B"/>
    <w:rsid w:val="00F62A47"/>
    <w:rsid w:val="00F62DCD"/>
    <w:rsid w:val="00F64527"/>
    <w:rsid w:val="00F7451A"/>
    <w:rsid w:val="00F745DD"/>
    <w:rsid w:val="00F75FF5"/>
    <w:rsid w:val="00F76B03"/>
    <w:rsid w:val="00F76EBD"/>
    <w:rsid w:val="00F8478E"/>
    <w:rsid w:val="00F84AC0"/>
    <w:rsid w:val="00F84B99"/>
    <w:rsid w:val="00F85769"/>
    <w:rsid w:val="00F8700A"/>
    <w:rsid w:val="00F91124"/>
    <w:rsid w:val="00FA3223"/>
    <w:rsid w:val="00FA6956"/>
    <w:rsid w:val="00FB0572"/>
    <w:rsid w:val="00FB05EA"/>
    <w:rsid w:val="00FC6AE0"/>
    <w:rsid w:val="00FD0C4A"/>
    <w:rsid w:val="00FD1418"/>
    <w:rsid w:val="00FD2100"/>
    <w:rsid w:val="00FD2680"/>
    <w:rsid w:val="00FD4058"/>
    <w:rsid w:val="00FD73B1"/>
    <w:rsid w:val="00FE0B42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customStyle="1" w:styleId="ds-markdown-paragraph">
    <w:name w:val="ds-markdown-paragraph"/>
    <w:basedOn w:val="a1"/>
    <w:rsid w:val="008513B1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c">
    <w:name w:val="Strong"/>
    <w:basedOn w:val="a2"/>
    <w:uiPriority w:val="22"/>
    <w:qFormat/>
    <w:rsid w:val="008513B1"/>
    <w:rPr>
      <w:b/>
      <w:bCs/>
    </w:rPr>
  </w:style>
  <w:style w:type="character" w:styleId="afd">
    <w:name w:val="Unresolved Mention"/>
    <w:basedOn w:val="a2"/>
    <w:uiPriority w:val="99"/>
    <w:semiHidden/>
    <w:unhideWhenUsed/>
    <w:rsid w:val="004639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rustore.ru/catalog/app/com.spatetech.simplesnake" TargetMode="External"/><Relationship Id="rId2" Type="http://schemas.openxmlformats.org/officeDocument/2006/relationships/hyperlink" Target="https://www.rustore.ru/catalog/app/com.devkd.snake_game" TargetMode="External"/><Relationship Id="rId1" Type="http://schemas.openxmlformats.org/officeDocument/2006/relationships/hyperlink" Target="https://apps.microsoft.com/detail/9WZDNCRDD3MQ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97151-1BD6-44DD-A7CD-9B1CAC6605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496</TotalTime>
  <Pages>20</Pages>
  <Words>2938</Words>
  <Characters>16748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Максим Шильников</cp:lastModifiedBy>
  <cp:revision>52</cp:revision>
  <cp:lastPrinted>2019-07-22T11:48:00Z</cp:lastPrinted>
  <dcterms:created xsi:type="dcterms:W3CDTF">2026-02-04T07:02:00Z</dcterms:created>
  <dcterms:modified xsi:type="dcterms:W3CDTF">2026-04-08T08:32:00Z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