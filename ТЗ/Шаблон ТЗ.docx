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Pr="001F1A11" w:rsidRDefault="00990EAC" w:rsidP="00277614">
      <w:pPr>
        <w:ind w:left="2126"/>
        <w:rPr>
          <w:noProof/>
          <w:lang w:val="en-US"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556BDAA3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6B27C2">
              <w:t>Жукова М.Н.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2FBB1154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6B27C2">
              <w:t>Ворожцова О.Г.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5AAFC30D" w:rsidR="00990EAC" w:rsidRPr="006B27C2" w:rsidRDefault="006B27C2" w:rsidP="0013162A">
      <w:pPr>
        <w:ind w:firstLine="0"/>
        <w:jc w:val="center"/>
        <w:rPr>
          <w:u w:val="single"/>
        </w:rPr>
      </w:pPr>
      <w:r w:rsidRPr="006B27C2">
        <w:rPr>
          <w:u w:val="single"/>
        </w:rPr>
        <w:t>игры «</w:t>
      </w:r>
      <w:r w:rsidR="001F1A11">
        <w:rPr>
          <w:u w:val="single"/>
        </w:rPr>
        <w:t>Змейка</w:t>
      </w:r>
      <w:r w:rsidRPr="006B27C2">
        <w:rPr>
          <w:u w:val="single"/>
        </w:rPr>
        <w:t>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</w:t>
            </w:r>
            <w:proofErr w:type="spellStart"/>
            <w:r w:rsidR="002502BF">
              <w:t>ВятГУ</w:t>
            </w:r>
            <w:proofErr w:type="spellEnd"/>
          </w:p>
          <w:p w14:paraId="1BE65011" w14:textId="30FC61D7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1F1A11">
              <w:t>Шильников М.Ю.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0F196DED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5D9ACFF9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15D082F6" w14:textId="7997CA7D" w:rsidR="00990EAC" w:rsidRPr="00646136" w:rsidRDefault="00D2756B" w:rsidP="006B27C2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>20</w:t>
      </w:r>
      <w:r w:rsidR="005A4E60">
        <w:t>2</w:t>
      </w:r>
      <w:r w:rsidR="006B27C2">
        <w:t>6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2837C024" w14:textId="58ECF40C" w:rsidR="006E3476" w:rsidRPr="00B32BB5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193826833" w:history="1">
            <w:r w:rsidR="006E3476" w:rsidRPr="00B32BB5">
              <w:rPr>
                <w:rStyle w:val="a6"/>
              </w:rPr>
              <w:t>Введение</w:t>
            </w:r>
            <w:r w:rsidR="006E3476" w:rsidRPr="00B32BB5">
              <w:rPr>
                <w:webHidden/>
              </w:rPr>
              <w:tab/>
            </w:r>
            <w:r w:rsidR="006E3476" w:rsidRPr="00B32BB5">
              <w:rPr>
                <w:webHidden/>
              </w:rPr>
              <w:fldChar w:fldCharType="begin"/>
            </w:r>
            <w:r w:rsidR="006E3476" w:rsidRPr="00B32BB5">
              <w:rPr>
                <w:webHidden/>
              </w:rPr>
              <w:instrText xml:space="preserve"> PAGEREF _Toc193826833 \h </w:instrText>
            </w:r>
            <w:r w:rsidR="006E3476" w:rsidRPr="00B32BB5">
              <w:rPr>
                <w:webHidden/>
              </w:rPr>
            </w:r>
            <w:r w:rsidR="006E3476"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3</w:t>
            </w:r>
            <w:r w:rsidR="006E3476" w:rsidRPr="00B32BB5">
              <w:rPr>
                <w:webHidden/>
              </w:rPr>
              <w:fldChar w:fldCharType="end"/>
            </w:r>
          </w:hyperlink>
        </w:p>
        <w:p w14:paraId="7DD2E43D" w14:textId="3B72D79D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4" w:history="1">
            <w:r w:rsidRPr="00B32BB5">
              <w:rPr>
                <w:rStyle w:val="a6"/>
              </w:rPr>
              <w:t>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Термины и определения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4</w:t>
            </w:r>
            <w:r w:rsidRPr="00B32BB5">
              <w:rPr>
                <w:webHidden/>
              </w:rPr>
              <w:fldChar w:fldCharType="end"/>
            </w:r>
          </w:hyperlink>
        </w:p>
        <w:p w14:paraId="1E8AFD16" w14:textId="2ECAD507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5" w:history="1">
            <w:r w:rsidRPr="00B32BB5">
              <w:rPr>
                <w:rStyle w:val="a6"/>
              </w:rPr>
              <w:t>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Перечень сокращений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5</w:t>
            </w:r>
            <w:r w:rsidRPr="00B32BB5">
              <w:rPr>
                <w:webHidden/>
              </w:rPr>
              <w:fldChar w:fldCharType="end"/>
            </w:r>
          </w:hyperlink>
        </w:p>
        <w:p w14:paraId="551BF175" w14:textId="0E37D82A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6" w:history="1">
            <w:r w:rsidRPr="00B32BB5">
              <w:rPr>
                <w:rStyle w:val="a6"/>
              </w:rPr>
              <w:t>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Основные сведения о разработке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2C0B05BF" w14:textId="29EDD83E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7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Наименование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3DE84DF9" w14:textId="1B9EAA9A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Цель и задачи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4041E47" w14:textId="07E38024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Сведения об участниках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_Toc193826839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7D0A54F1" w14:textId="7442D68E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Сроки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069A8E0" w14:textId="1E04B25D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1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Назначение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_Toc193826841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40804EA6" w14:textId="29C877E5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2" w:history="1">
            <w:r w:rsidRPr="00B32BB5">
              <w:rPr>
                <w:rStyle w:val="a6"/>
              </w:rPr>
              <w:t>3.5.1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Функциональное назначение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_Toc193826842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155615C4" w14:textId="6602D823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3" w:history="1">
            <w:r w:rsidRPr="00B32BB5">
              <w:rPr>
                <w:rStyle w:val="a6"/>
              </w:rPr>
              <w:t>3.5.2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Эксплуатационное назначение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6</w:t>
            </w:r>
            <w:r w:rsidRPr="00B32BB5">
              <w:rPr>
                <w:webHidden/>
              </w:rPr>
              <w:fldChar w:fldCharType="end"/>
            </w:r>
          </w:hyperlink>
        </w:p>
        <w:p w14:paraId="228DC36A" w14:textId="2FBBF041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4" w:history="1">
            <w:r w:rsidRPr="00B32BB5">
              <w:rPr>
                <w:rStyle w:val="a6"/>
              </w:rPr>
              <w:t>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Анализ пред</w:t>
            </w:r>
            <w:r w:rsidRPr="00B32BB5">
              <w:rPr>
                <w:rStyle w:val="a6"/>
              </w:rPr>
              <w:t>м</w:t>
            </w:r>
            <w:r w:rsidRPr="00B32BB5">
              <w:rPr>
                <w:rStyle w:val="a6"/>
              </w:rPr>
              <w:t>етной области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Pr="00B32BB5">
              <w:rPr>
                <w:webHidden/>
              </w:rPr>
              <w:fldChar w:fldCharType="end"/>
            </w:r>
          </w:hyperlink>
        </w:p>
        <w:p w14:paraId="338E90BA" w14:textId="1E58052B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5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Описание предметной области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Pr="00B32BB5">
              <w:rPr>
                <w:webHidden/>
              </w:rPr>
              <w:fldChar w:fldCharType="end"/>
            </w:r>
          </w:hyperlink>
        </w:p>
        <w:p w14:paraId="7F52F387" w14:textId="35C3D18F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6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Обзор аналогов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7</w:t>
            </w:r>
            <w:r w:rsidRPr="00B32BB5">
              <w:rPr>
                <w:webHidden/>
              </w:rPr>
              <w:fldChar w:fldCharType="end"/>
            </w:r>
          </w:hyperlink>
        </w:p>
        <w:p w14:paraId="2C557895" w14:textId="107562AA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7" w:history="1">
            <w:r w:rsidRPr="00B32BB5">
              <w:rPr>
                <w:rStyle w:val="a6"/>
              </w:rPr>
              <w:t>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результатам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5FFAD64" w14:textId="6B7E37DF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Правила игры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1CABB730" w14:textId="5610FCE1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4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функциям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_Toc193826849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029F6876" w14:textId="56E733F4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показателям назначения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387716F0" w14:textId="37C0A9DB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1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пользовательскому интерфейсу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_Toc193826851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4BB7C523" w14:textId="2126D376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2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видам обеспечения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_Toc193826852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412B949" w14:textId="2DA2AFDE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3" w:history="1">
            <w:r w:rsidRPr="00B32BB5">
              <w:rPr>
                <w:rStyle w:val="a6"/>
              </w:rPr>
              <w:t>5.5.1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математическому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3D5B231A" w14:textId="74D8AC6A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4" w:history="1">
            <w:r w:rsidRPr="00B32BB5">
              <w:rPr>
                <w:rStyle w:val="a6"/>
              </w:rPr>
              <w:t>5.5.2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информационному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C5E6067" w14:textId="6404E37D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5" w:history="1">
            <w:r w:rsidRPr="00B32BB5">
              <w:rPr>
                <w:rStyle w:val="a6"/>
              </w:rPr>
              <w:t>5.5.3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метрологическому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_Toc193826855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7BA545F4" w14:textId="012B720B" w:rsidR="006E3476" w:rsidRPr="00B32BB5" w:rsidRDefault="006E347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6" w:history="1">
            <w:r w:rsidRPr="00B32BB5">
              <w:rPr>
                <w:rStyle w:val="a6"/>
              </w:rPr>
              <w:t>5.5.4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техническому обеспечению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_Toc193826856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0E798945" w14:textId="42DFDCFB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7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надежности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_Toc193826857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6793D7A2" w14:textId="53FBCE53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8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безопасности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_Toc193826858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2DC44B34" w14:textId="77E2AF15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59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патентной чистоте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_Toc193826859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5E85CC33" w14:textId="29716395" w:rsidR="006E3476" w:rsidRPr="00B32BB5" w:rsidRDefault="006E347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0" w:history="1">
            <w:r w:rsidRPr="00B32BB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перспективам развития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_Toc193826860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8</w:t>
            </w:r>
            <w:r w:rsidRPr="00B32BB5">
              <w:rPr>
                <w:webHidden/>
              </w:rPr>
              <w:fldChar w:fldCharType="end"/>
            </w:r>
          </w:hyperlink>
        </w:p>
        <w:p w14:paraId="4DF7B737" w14:textId="29543040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1" w:history="1">
            <w:r w:rsidRPr="00B32BB5">
              <w:rPr>
                <w:rStyle w:val="a6"/>
              </w:rPr>
              <w:t>6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Состав и содержание работ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_Toc193826861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9</w:t>
            </w:r>
            <w:r w:rsidRPr="00B32BB5">
              <w:rPr>
                <w:webHidden/>
              </w:rPr>
              <w:fldChar w:fldCharType="end"/>
            </w:r>
          </w:hyperlink>
        </w:p>
        <w:p w14:paraId="333C8808" w14:textId="725CBD28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2" w:history="1">
            <w:r w:rsidRPr="00B32BB5">
              <w:rPr>
                <w:rStyle w:val="a6"/>
              </w:rPr>
              <w:t>7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Порядок разработки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_Toc193826862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10</w:t>
            </w:r>
            <w:r w:rsidRPr="00B32BB5">
              <w:rPr>
                <w:webHidden/>
              </w:rPr>
              <w:fldChar w:fldCharType="end"/>
            </w:r>
          </w:hyperlink>
        </w:p>
        <w:p w14:paraId="343B6696" w14:textId="2F26C18E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3" w:history="1">
            <w:r w:rsidRPr="00B32BB5">
              <w:rPr>
                <w:rStyle w:val="a6"/>
              </w:rPr>
              <w:t>8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документированию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_Toc193826863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11</w:t>
            </w:r>
            <w:r w:rsidRPr="00B32BB5">
              <w:rPr>
                <w:webHidden/>
              </w:rPr>
              <w:fldChar w:fldCharType="end"/>
            </w:r>
          </w:hyperlink>
        </w:p>
        <w:p w14:paraId="65DB4D80" w14:textId="29F8D2F0" w:rsidR="006E3476" w:rsidRPr="00B32BB5" w:rsidRDefault="006E347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64" w:history="1">
            <w:r w:rsidRPr="00B32BB5">
              <w:rPr>
                <w:rStyle w:val="a6"/>
              </w:rPr>
              <w:t>9</w:t>
            </w:r>
            <w:r w:rsidRPr="00B32BB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32BB5">
              <w:rPr>
                <w:rStyle w:val="a6"/>
              </w:rPr>
              <w:t>Требования к приемно-сдаточным процедурам</w:t>
            </w:r>
            <w:r w:rsidRPr="00B32BB5">
              <w:rPr>
                <w:webHidden/>
              </w:rPr>
              <w:tab/>
            </w:r>
            <w:r w:rsidRPr="00B32BB5">
              <w:rPr>
                <w:webHidden/>
              </w:rPr>
              <w:fldChar w:fldCharType="begin"/>
            </w:r>
            <w:r w:rsidRPr="00B32BB5">
              <w:rPr>
                <w:webHidden/>
              </w:rPr>
              <w:instrText xml:space="preserve"> PAGEREF _Toc193826864 \h </w:instrText>
            </w:r>
            <w:r w:rsidRPr="00B32BB5">
              <w:rPr>
                <w:webHidden/>
              </w:rPr>
            </w:r>
            <w:r w:rsidRPr="00B32BB5">
              <w:rPr>
                <w:webHidden/>
              </w:rPr>
              <w:fldChar w:fldCharType="separate"/>
            </w:r>
            <w:r w:rsidR="00BD02AB">
              <w:rPr>
                <w:webHidden/>
              </w:rPr>
              <w:t>12</w:t>
            </w:r>
            <w:r w:rsidRPr="00B32BB5">
              <w:rPr>
                <w:webHidden/>
              </w:rPr>
              <w:fldChar w:fldCharType="end"/>
            </w:r>
          </w:hyperlink>
        </w:p>
        <w:p w14:paraId="3CF0F4E1" w14:textId="72EA792E" w:rsidR="00442256" w:rsidRPr="0023221D" w:rsidRDefault="00442256" w:rsidP="0023221D"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5F3BD8D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193826833"/>
      <w:r>
        <w:lastRenderedPageBreak/>
        <w:t>Вв</w:t>
      </w:r>
      <w:r w:rsidR="005A4E60" w:rsidRPr="00F62DCD">
        <w:t>едение</w:t>
      </w:r>
      <w:bookmarkEnd w:id="0"/>
    </w:p>
    <w:p w14:paraId="12BB7F20" w14:textId="5D8478A6" w:rsidR="00FD1418" w:rsidRDefault="00FD1418" w:rsidP="00FD1418">
      <w:r>
        <w:t>Данный документ является техническим заданием на разработку игры «</w:t>
      </w:r>
      <w:r w:rsidR="00927D45">
        <w:t>Змейка</w:t>
      </w:r>
      <w:r>
        <w:t>», в котором описаны общие сведения о разработке, описании предметной области, требования к системе, требования к функции.</w:t>
      </w:r>
    </w:p>
    <w:p w14:paraId="73F22F43" w14:textId="1C26ADC3" w:rsidR="00FD1418" w:rsidRDefault="00FD1418" w:rsidP="00FD1418">
      <w:r>
        <w:t>Документ регламентирует этапы и сроки разработки, результаты этапов разработки, процедуру приёма-сдаточных испытаний.</w:t>
      </w:r>
    </w:p>
    <w:p w14:paraId="12E4DC3F" w14:textId="7E6C8D0E" w:rsidR="00FD1418" w:rsidRPr="00FD1418" w:rsidRDefault="00FD1418" w:rsidP="00FD1418">
      <w:r>
        <w:t>Настоящий документ предназначен для технического специалиста _ представителей заказчика работ _ приема сдаточной комиссии.</w:t>
      </w:r>
    </w:p>
    <w:p w14:paraId="794047BB" w14:textId="256C4421" w:rsidR="00A63893" w:rsidRDefault="00EB6A0B" w:rsidP="00C10B2D">
      <w:pPr>
        <w:pStyle w:val="1"/>
      </w:pPr>
      <w:bookmarkStart w:id="1" w:name="_Toc193826834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457E6B26" w14:textId="29F634CA" w:rsidR="00FD1418" w:rsidRPr="00FD1418" w:rsidRDefault="00FD1418" w:rsidP="00FD1418">
      <w:r>
        <w:t xml:space="preserve">Тут короче </w:t>
      </w:r>
      <w:proofErr w:type="gramStart"/>
      <w:r>
        <w:t>термины</w:t>
      </w:r>
      <w:proofErr w:type="gramEnd"/>
      <w:r>
        <w:t xml:space="preserve"> которые считаю нужными (внутри </w:t>
      </w:r>
      <w:proofErr w:type="spellStart"/>
      <w:r>
        <w:t>какието</w:t>
      </w:r>
      <w:proofErr w:type="spellEnd"/>
      <w:r>
        <w:t xml:space="preserve"> термины, </w:t>
      </w:r>
      <w:proofErr w:type="spellStart"/>
      <w:r>
        <w:t>тд</w:t>
      </w:r>
      <w:proofErr w:type="spellEnd"/>
      <w:r>
        <w:t xml:space="preserve"> </w:t>
      </w:r>
      <w:proofErr w:type="spellStart"/>
      <w:r>
        <w:t>тд</w:t>
      </w:r>
      <w:proofErr w:type="spellEnd"/>
      <w:r>
        <w:t>).</w:t>
      </w:r>
    </w:p>
    <w:p w14:paraId="63A1A4BE" w14:textId="6554004C" w:rsidR="00A82498" w:rsidRDefault="00A82498" w:rsidP="00A82498">
      <w:pPr>
        <w:pStyle w:val="1"/>
      </w:pPr>
      <w:bookmarkStart w:id="4" w:name="_Toc193826835"/>
      <w:r>
        <w:lastRenderedPageBreak/>
        <w:t>Перечень сокращений</w:t>
      </w:r>
      <w:bookmarkEnd w:id="4"/>
    </w:p>
    <w:p w14:paraId="629C586C" w14:textId="60F21292" w:rsidR="00FD1418" w:rsidRPr="00FD1418" w:rsidRDefault="00FD1418" w:rsidP="00FD1418">
      <w:r>
        <w:t>Сокращений может не быть, будет точно один - ПЭВМ</w:t>
      </w:r>
    </w:p>
    <w:p w14:paraId="38600864" w14:textId="41BF5B35" w:rsidR="00592879" w:rsidRDefault="00592879" w:rsidP="00592879">
      <w:pPr>
        <w:pStyle w:val="1"/>
      </w:pPr>
      <w:bookmarkStart w:id="5" w:name="_Toc193826836"/>
      <w:r>
        <w:lastRenderedPageBreak/>
        <w:t>Основные сведения о разработке</w:t>
      </w:r>
      <w:bookmarkEnd w:id="5"/>
    </w:p>
    <w:p w14:paraId="651AD6DE" w14:textId="174A5CFF" w:rsidR="00FD1418" w:rsidRPr="00FD1418" w:rsidRDefault="00FD1418" w:rsidP="00FD1418">
      <w:r>
        <w:t>В данном разделе настоящего технического задания описываются основные сведения разработки игры «Пинг-понг».</w:t>
      </w:r>
    </w:p>
    <w:p w14:paraId="41078D8B" w14:textId="3D1D6415" w:rsidR="00F91124" w:rsidRDefault="00A52CF3" w:rsidP="00A52CF3">
      <w:pPr>
        <w:pStyle w:val="2"/>
      </w:pPr>
      <w:bookmarkStart w:id="6" w:name="_Toc193826837"/>
      <w:r>
        <w:t>Наименование разработки</w:t>
      </w:r>
      <w:bookmarkEnd w:id="6"/>
    </w:p>
    <w:p w14:paraId="2B955E56" w14:textId="3F2BC5B1" w:rsidR="00FD1418" w:rsidRPr="00FD1418" w:rsidRDefault="00FD1418" w:rsidP="00FD1418">
      <w:r>
        <w:t>Наименование игры, разрабатываемой в форме учебной практики: «Пинг-понг».</w:t>
      </w:r>
    </w:p>
    <w:p w14:paraId="4D0F4268" w14:textId="0D4BF663" w:rsidR="00A52CF3" w:rsidRDefault="00A52CF3" w:rsidP="00A52CF3">
      <w:pPr>
        <w:pStyle w:val="2"/>
      </w:pPr>
      <w:bookmarkStart w:id="7" w:name="_Toc193826838"/>
      <w:r>
        <w:t>Цель и задачи</w:t>
      </w:r>
      <w:bookmarkEnd w:id="7"/>
    </w:p>
    <w:p w14:paraId="3637FAB3" w14:textId="7BE8C28E" w:rsidR="00FD1418" w:rsidRPr="00FD1418" w:rsidRDefault="00FD1418" w:rsidP="00FD1418">
      <w:r>
        <w:t>Целью настоящей разработки является</w:t>
      </w:r>
      <w:r w:rsidR="00D20EFB">
        <w:t xml:space="preserve">: (подготовка документации, </w:t>
      </w:r>
      <w:proofErr w:type="spellStart"/>
      <w:r w:rsidR="00D20EFB">
        <w:t>тд</w:t>
      </w:r>
      <w:proofErr w:type="spellEnd"/>
      <w:r w:rsidR="00D20EFB">
        <w:t xml:space="preserve"> </w:t>
      </w:r>
      <w:proofErr w:type="spellStart"/>
      <w:r w:rsidR="00D20EFB">
        <w:t>тд</w:t>
      </w:r>
      <w:proofErr w:type="spellEnd"/>
      <w:r w:rsidR="00D20EFB">
        <w:t>) 67</w:t>
      </w:r>
    </w:p>
    <w:p w14:paraId="52EDEC11" w14:textId="2B7CC217" w:rsidR="00A52CF3" w:rsidRDefault="00847368" w:rsidP="00847368">
      <w:pPr>
        <w:pStyle w:val="2"/>
      </w:pPr>
      <w:bookmarkStart w:id="8" w:name="_Toc193826839"/>
      <w:r>
        <w:t>Сведения об участниках разработки</w:t>
      </w:r>
      <w:bookmarkEnd w:id="8"/>
    </w:p>
    <w:p w14:paraId="6C2EB39C" w14:textId="4CD4DE48" w:rsidR="00D20EFB" w:rsidRDefault="00D20EFB" w:rsidP="00D20EFB">
      <w:r>
        <w:t>Исполнителем настоящей работы является ФГБОУ ВО «Вятского Государственного Университета». (колледжа ВЯТГУ), группы ИСПк-203-52-00, Маслов Илья Иванович.</w:t>
      </w:r>
    </w:p>
    <w:p w14:paraId="1D605337" w14:textId="33542A1B" w:rsidR="00D20EFB" w:rsidRPr="00D20EFB" w:rsidRDefault="00D20EFB" w:rsidP="00D20EFB">
      <w:r>
        <w:t xml:space="preserve">Заказчиком настоящей работы является коллектив преподавателей ФГБОУ ВО «Вятского Государственного Университета». (колледжа ВЯТГУ): По учебной </w:t>
      </w:r>
      <w:proofErr w:type="gramStart"/>
      <w:r>
        <w:t>практике(</w:t>
      </w:r>
      <w:proofErr w:type="gramEnd"/>
      <w:r>
        <w:t xml:space="preserve">ФИО), по </w:t>
      </w:r>
      <w:proofErr w:type="spellStart"/>
      <w:r>
        <w:t>мдк</w:t>
      </w:r>
      <w:proofErr w:type="spellEnd"/>
      <w:r>
        <w:t xml:space="preserve"> такой-то </w:t>
      </w:r>
      <w:proofErr w:type="spellStart"/>
      <w:proofErr w:type="gramStart"/>
      <w:r>
        <w:t>такойто</w:t>
      </w:r>
      <w:proofErr w:type="spellEnd"/>
      <w:r>
        <w:t>(</w:t>
      </w:r>
      <w:proofErr w:type="gramEnd"/>
      <w:r>
        <w:t xml:space="preserve">ФИО) с </w:t>
      </w:r>
      <w:proofErr w:type="spellStart"/>
      <w:r>
        <w:t>титульника</w:t>
      </w:r>
      <w:proofErr w:type="spellEnd"/>
      <w:r>
        <w:t>.</w:t>
      </w:r>
    </w:p>
    <w:p w14:paraId="0A193ADC" w14:textId="3EE02134" w:rsidR="00847368" w:rsidRDefault="00847368" w:rsidP="00847368">
      <w:pPr>
        <w:pStyle w:val="2"/>
      </w:pPr>
      <w:bookmarkStart w:id="9" w:name="_Toc193826840"/>
      <w:r>
        <w:t>Сроки разработки</w:t>
      </w:r>
      <w:bookmarkEnd w:id="9"/>
    </w:p>
    <w:p w14:paraId="3766A819" w14:textId="3D96095A" w:rsidR="00D20EFB" w:rsidRPr="00D20EFB" w:rsidRDefault="00D20EFB" w:rsidP="00D20EFB">
      <w:r>
        <w:t>Разработка программного продукта должна быть осуществлена с 17.01.2026 по 20.06.2026.</w:t>
      </w:r>
    </w:p>
    <w:p w14:paraId="618E75C2" w14:textId="75EF5A9F" w:rsidR="007E7E19" w:rsidRDefault="00847368" w:rsidP="007E7E19">
      <w:pPr>
        <w:pStyle w:val="2"/>
      </w:pPr>
      <w:bookmarkStart w:id="10" w:name="_Toc193826841"/>
      <w:r>
        <w:t>Назначение разработки</w:t>
      </w:r>
      <w:bookmarkEnd w:id="10"/>
      <w:r w:rsidR="007E7E19" w:rsidRPr="007E7E19">
        <w:t xml:space="preserve"> </w:t>
      </w:r>
    </w:p>
    <w:p w14:paraId="614D1D08" w14:textId="1A3CA042" w:rsidR="00E76517" w:rsidRPr="00FD1418" w:rsidRDefault="00E76517" w:rsidP="00E76517">
      <w:r>
        <w:t>В данном разделе настоящего технического задания описывается назначение разработки игры «Пинг-понг».</w:t>
      </w:r>
    </w:p>
    <w:p w14:paraId="7A7478D9" w14:textId="77777777" w:rsidR="00E76517" w:rsidRPr="00E76517" w:rsidRDefault="00E76517" w:rsidP="00E76517"/>
    <w:p w14:paraId="011F16E9" w14:textId="17417D92" w:rsidR="007E7E19" w:rsidRDefault="007E7E19" w:rsidP="008675CB">
      <w:pPr>
        <w:pStyle w:val="3"/>
      </w:pPr>
      <w:bookmarkStart w:id="11" w:name="_Toc193826842"/>
      <w:r>
        <w:t>Функциональное назначение</w:t>
      </w:r>
      <w:bookmarkEnd w:id="11"/>
    </w:p>
    <w:p w14:paraId="467B02C2" w14:textId="77777777" w:rsidR="00D20EFB" w:rsidRPr="00D20EFB" w:rsidRDefault="00D20EFB" w:rsidP="00D20EFB"/>
    <w:p w14:paraId="65EBEE70" w14:textId="58203B6A" w:rsidR="00847368" w:rsidRPr="00847368" w:rsidRDefault="007E7E19" w:rsidP="008675CB">
      <w:pPr>
        <w:pStyle w:val="3"/>
      </w:pPr>
      <w:bookmarkStart w:id="12" w:name="_Toc193826843"/>
      <w:r>
        <w:t>Эксплуатационное назначение</w:t>
      </w:r>
      <w:bookmarkEnd w:id="12"/>
    </w:p>
    <w:p w14:paraId="3C1A1A40" w14:textId="61E91AAF" w:rsidR="0002309A" w:rsidRDefault="0002309A" w:rsidP="0002309A">
      <w:pPr>
        <w:pStyle w:val="1"/>
      </w:pPr>
      <w:bookmarkStart w:id="13" w:name="_Toc193826844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46B19C91" w14:textId="77777777" w:rsidR="00E76517" w:rsidRPr="00E76517" w:rsidRDefault="00E76517" w:rsidP="0060505C">
      <w:pPr>
        <w:ind w:firstLine="0"/>
      </w:pPr>
    </w:p>
    <w:p w14:paraId="506DEC74" w14:textId="22DCC4F1" w:rsidR="0002309A" w:rsidRDefault="0002309A" w:rsidP="0002309A">
      <w:pPr>
        <w:pStyle w:val="2"/>
      </w:pPr>
      <w:bookmarkStart w:id="14" w:name="_Toc193826845"/>
      <w:r>
        <w:t>Описание предметной области</w:t>
      </w:r>
      <w:bookmarkEnd w:id="14"/>
    </w:p>
    <w:p w14:paraId="2D07363D" w14:textId="77777777" w:rsidR="009B766F" w:rsidRPr="0060505C" w:rsidRDefault="009B766F" w:rsidP="009B766F">
      <w:pPr>
        <w:tabs>
          <w:tab w:val="num" w:pos="720"/>
        </w:tabs>
        <w:ind w:firstLine="720"/>
        <w:rPr>
          <w:rFonts w:eastAsia="Times New Roman" w:cs="Times New Roman"/>
          <w:szCs w:val="24"/>
        </w:rPr>
      </w:pPr>
      <w:bookmarkStart w:id="15" w:name="_Toc193826846"/>
      <w:r w:rsidRPr="0060505C">
        <w:rPr>
          <w:rFonts w:eastAsia="Times New Roman" w:cs="Times New Roman"/>
          <w:szCs w:val="24"/>
        </w:rPr>
        <w:t xml:space="preserve">«Змейка» (англ. </w:t>
      </w:r>
      <w:proofErr w:type="spellStart"/>
      <w:r w:rsidRPr="0060505C">
        <w:rPr>
          <w:rFonts w:eastAsia="Times New Roman" w:cs="Times New Roman"/>
          <w:szCs w:val="24"/>
        </w:rPr>
        <w:t>Snake</w:t>
      </w:r>
      <w:proofErr w:type="spellEnd"/>
      <w:r w:rsidRPr="0060505C">
        <w:rPr>
          <w:rFonts w:eastAsia="Times New Roman" w:cs="Times New Roman"/>
          <w:szCs w:val="24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581EEB5C" w14:textId="099931EF" w:rsidR="00956324" w:rsidRPr="0060505C" w:rsidRDefault="009B766F" w:rsidP="00956324">
      <w:pPr>
        <w:spacing w:before="0"/>
        <w:ind w:firstLine="709"/>
        <w:rPr>
          <w:rFonts w:eastAsia="Times New Roman" w:cs="Times New Roman"/>
          <w:szCs w:val="24"/>
        </w:rPr>
      </w:pPr>
      <w:r w:rsidRPr="0060505C">
        <w:rPr>
          <w:rFonts w:eastAsia="Times New Roman" w:cs="Times New Roman"/>
          <w:szCs w:val="24"/>
        </w:rPr>
        <w:t xml:space="preserve">Основы жанра заложила аркадная игра </w:t>
      </w:r>
      <w:proofErr w:type="spellStart"/>
      <w:r w:rsidRPr="0060505C">
        <w:rPr>
          <w:rFonts w:eastAsia="Times New Roman" w:cs="Times New Roman"/>
          <w:szCs w:val="24"/>
        </w:rPr>
        <w:t>Blockade</w:t>
      </w:r>
      <w:proofErr w:type="spellEnd"/>
      <w:r w:rsidRPr="0060505C">
        <w:rPr>
          <w:rFonts w:eastAsia="Times New Roman" w:cs="Times New Roman"/>
          <w:szCs w:val="24"/>
        </w:rPr>
        <w:t xml:space="preserve"> от команды </w:t>
      </w:r>
      <w:proofErr w:type="spellStart"/>
      <w:r w:rsidRPr="0060505C">
        <w:rPr>
          <w:rFonts w:eastAsia="Times New Roman" w:cs="Times New Roman"/>
          <w:szCs w:val="24"/>
        </w:rPr>
        <w:t>Gremlin</w:t>
      </w:r>
      <w:proofErr w:type="spellEnd"/>
      <w:r w:rsidRPr="0060505C">
        <w:rPr>
          <w:rFonts w:eastAsia="Times New Roman" w:cs="Times New Roman"/>
          <w:szCs w:val="24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60505C">
        <w:rPr>
          <w:rFonts w:eastAsia="Times New Roman" w:cs="Times New Roman"/>
          <w:szCs w:val="24"/>
        </w:rPr>
        <w:t>Worm</w:t>
      </w:r>
      <w:proofErr w:type="spellEnd"/>
      <w:r w:rsidRPr="0060505C">
        <w:rPr>
          <w:rFonts w:eastAsia="Times New Roman" w:cs="Times New Roman"/>
          <w:szCs w:val="24"/>
        </w:rPr>
        <w:t xml:space="preserve"> создал Питер </w:t>
      </w:r>
      <w:proofErr w:type="spellStart"/>
      <w:r w:rsidRPr="0060505C">
        <w:rPr>
          <w:rFonts w:eastAsia="Times New Roman" w:cs="Times New Roman"/>
          <w:szCs w:val="24"/>
        </w:rPr>
        <w:t>Трефонас</w:t>
      </w:r>
      <w:proofErr w:type="spellEnd"/>
      <w:r w:rsidRPr="0060505C">
        <w:rPr>
          <w:rFonts w:eastAsia="Times New Roman" w:cs="Times New Roman"/>
          <w:szCs w:val="24"/>
        </w:rPr>
        <w:t xml:space="preserve"> для компьютера TRS-80. Каноническую версию разработал Танели </w:t>
      </w:r>
      <w:proofErr w:type="spellStart"/>
      <w:r w:rsidRPr="0060505C">
        <w:rPr>
          <w:rFonts w:eastAsia="Times New Roman" w:cs="Times New Roman"/>
          <w:szCs w:val="24"/>
        </w:rPr>
        <w:t>Арманто</w:t>
      </w:r>
      <w:proofErr w:type="spellEnd"/>
      <w:r w:rsidRPr="0060505C">
        <w:rPr>
          <w:rFonts w:eastAsia="Times New Roman" w:cs="Times New Roman"/>
          <w:szCs w:val="24"/>
        </w:rPr>
        <w:t>, финский инженер Nokia. Он адаптировал идею для одиночной игры на телефоне Nokia 6110, добавив механику сбора точек для роста змейки.</w:t>
      </w:r>
      <w:r w:rsidR="00956324" w:rsidRPr="0060505C">
        <w:rPr>
          <w:rFonts w:eastAsia="Times New Roman" w:cs="Times New Roman"/>
          <w:szCs w:val="24"/>
        </w:rPr>
        <w:t xml:space="preserve"> </w:t>
      </w:r>
    </w:p>
    <w:p w14:paraId="08B890EA" w14:textId="2EF935AA" w:rsidR="009B766F" w:rsidRPr="0060505C" w:rsidRDefault="00956324" w:rsidP="0060505C">
      <w:pPr>
        <w:spacing w:before="0"/>
        <w:ind w:firstLine="709"/>
        <w:rPr>
          <w:szCs w:val="24"/>
        </w:rPr>
      </w:pPr>
      <w:r w:rsidRPr="0060505C">
        <w:rPr>
          <w:szCs w:val="24"/>
        </w:rPr>
        <w:t>Игра развивает пространственное мышление и прогнозирование, заставляя просчитывать путь, концентрацию и переключение внимания между целью, хвостом и пространством.</w:t>
      </w:r>
    </w:p>
    <w:p w14:paraId="2291087A" w14:textId="16C07732" w:rsidR="00122E72" w:rsidRPr="0060505C" w:rsidRDefault="0002309A" w:rsidP="009B766F">
      <w:pPr>
        <w:pStyle w:val="2"/>
        <w:rPr>
          <w:szCs w:val="24"/>
        </w:rPr>
      </w:pPr>
      <w:r w:rsidRPr="0060505C">
        <w:rPr>
          <w:szCs w:val="24"/>
        </w:rPr>
        <w:t>Обзор аналогов</w:t>
      </w:r>
      <w:bookmarkEnd w:id="15"/>
    </w:p>
    <w:p w14:paraId="30FEF3C2" w14:textId="7C519893" w:rsidR="00122E72" w:rsidRPr="0060505C" w:rsidRDefault="00122E72" w:rsidP="009B766F">
      <w:pPr>
        <w:spacing w:before="0"/>
        <w:ind w:firstLine="709"/>
        <w:rPr>
          <w:szCs w:val="24"/>
          <w:lang w:val="en-US"/>
        </w:rPr>
      </w:pPr>
      <w:r w:rsidRPr="0060505C">
        <w:rPr>
          <w:szCs w:val="24"/>
        </w:rPr>
        <w:t>Игра</w:t>
      </w:r>
      <w:r w:rsidRPr="0060505C">
        <w:rPr>
          <w:szCs w:val="24"/>
          <w:lang w:val="en-US"/>
        </w:rPr>
        <w:t xml:space="preserve"> 1:</w:t>
      </w:r>
      <w:r w:rsidR="00D16464">
        <w:rPr>
          <w:szCs w:val="24"/>
          <w:lang w:val="en-US"/>
        </w:rPr>
        <w:t xml:space="preserve"> </w:t>
      </w:r>
      <w:r w:rsidRPr="0060505C">
        <w:rPr>
          <w:szCs w:val="24"/>
          <w:lang w:val="en-US"/>
        </w:rPr>
        <w:t>«Snake Custom Skins Edition»</w:t>
      </w:r>
    </w:p>
    <w:p w14:paraId="3FDA1F3C" w14:textId="124ED990" w:rsidR="00122E72" w:rsidRPr="0060505C" w:rsidRDefault="00122E72" w:rsidP="009B766F">
      <w:pPr>
        <w:spacing w:before="0"/>
        <w:ind w:firstLine="709"/>
        <w:rPr>
          <w:szCs w:val="24"/>
          <w:lang w:val="en-US"/>
        </w:rPr>
      </w:pPr>
      <w:r w:rsidRPr="0060505C">
        <w:rPr>
          <w:szCs w:val="24"/>
        </w:rPr>
        <w:t>Ссылка</w:t>
      </w:r>
      <w:r w:rsidRPr="0060505C">
        <w:rPr>
          <w:szCs w:val="24"/>
          <w:lang w:val="en-US"/>
        </w:rPr>
        <w:t xml:space="preserve"> </w:t>
      </w:r>
      <w:r w:rsidRPr="0060505C">
        <w:rPr>
          <w:szCs w:val="24"/>
        </w:rPr>
        <w:t>на</w:t>
      </w:r>
      <w:r w:rsidRPr="0060505C">
        <w:rPr>
          <w:szCs w:val="24"/>
          <w:lang w:val="en-US"/>
        </w:rPr>
        <w:t xml:space="preserve"> </w:t>
      </w:r>
      <w:r w:rsidRPr="0060505C">
        <w:rPr>
          <w:szCs w:val="24"/>
        </w:rPr>
        <w:t>игру</w:t>
      </w:r>
      <w:r w:rsidRPr="0060505C">
        <w:rPr>
          <w:szCs w:val="24"/>
          <w:lang w:val="en-US"/>
        </w:rPr>
        <w:t xml:space="preserve">: </w:t>
      </w:r>
      <w:hyperlink r:id="rId11" w:history="1">
        <w:r w:rsidRPr="0060505C">
          <w:rPr>
            <w:rStyle w:val="a6"/>
            <w:szCs w:val="24"/>
            <w:lang w:val="en-US"/>
          </w:rPr>
          <w:t>cool-games.ru/</w:t>
        </w:r>
        <w:proofErr w:type="spellStart"/>
        <w:r w:rsidRPr="0060505C">
          <w:rPr>
            <w:rStyle w:val="a6"/>
            <w:szCs w:val="24"/>
            <w:lang w:val="en-US"/>
          </w:rPr>
          <w:t>snake_with_skins</w:t>
        </w:r>
        <w:proofErr w:type="spellEnd"/>
      </w:hyperlink>
    </w:p>
    <w:p w14:paraId="2DED1EC2" w14:textId="090312EC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В игре есть выбор: змейка может быть как стандартным зеленым квадратом, так и набором из 5</w:t>
      </w:r>
      <w:r w:rsidR="00956324" w:rsidRPr="0060505C">
        <w:rPr>
          <w:szCs w:val="24"/>
        </w:rPr>
        <w:t xml:space="preserve"> различных цветов для змейки</w:t>
      </w:r>
      <w:r w:rsidRPr="0060505C">
        <w:rPr>
          <w:szCs w:val="24"/>
        </w:rPr>
        <w:t xml:space="preserve">. Имеется 3 уровня сложности, которые меняют только скорость. Главное меню отсутствует </w:t>
      </w:r>
      <w:r w:rsidRPr="0060505C">
        <w:rPr>
          <w:szCs w:val="24"/>
        </w:rPr>
        <w:t>–</w:t>
      </w:r>
      <w:r w:rsidRPr="0060505C">
        <w:rPr>
          <w:szCs w:val="24"/>
        </w:rPr>
        <w:t xml:space="preserve"> при запуске открывается игровое поле, а кнопки выбора сложности и </w:t>
      </w:r>
      <w:r w:rsidR="00956324" w:rsidRPr="0060505C">
        <w:rPr>
          <w:szCs w:val="24"/>
        </w:rPr>
        <w:t>цвета змейки</w:t>
      </w:r>
      <w:r w:rsidRPr="0060505C">
        <w:rPr>
          <w:szCs w:val="24"/>
        </w:rPr>
        <w:t xml:space="preserve"> нарисованы прямо поверх него и иногда перекрывают змейку или еду.</w:t>
      </w:r>
    </w:p>
    <w:p w14:paraId="7CC1C9C5" w14:textId="152515E1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Плюсы:</w:t>
      </w:r>
    </w:p>
    <w:p w14:paraId="194C1809" w14:textId="77777777" w:rsidR="00956324" w:rsidRPr="0060505C" w:rsidRDefault="00956324" w:rsidP="00956324">
      <w:pPr>
        <w:pStyle w:val="a0"/>
        <w:numPr>
          <w:ilvl w:val="0"/>
          <w:numId w:val="21"/>
        </w:numPr>
        <w:ind w:left="0" w:firstLine="709"/>
        <w:rPr>
          <w:szCs w:val="24"/>
        </w:rPr>
      </w:pPr>
      <w:r w:rsidRPr="0060505C">
        <w:rPr>
          <w:szCs w:val="24"/>
        </w:rPr>
        <w:t>Быстрый запуск непосредственно в игровой процесс.</w:t>
      </w:r>
    </w:p>
    <w:p w14:paraId="465C53F0" w14:textId="6C7915B9" w:rsidR="00122E72" w:rsidRPr="0060505C" w:rsidRDefault="00122E72" w:rsidP="009B766F">
      <w:pPr>
        <w:pStyle w:val="a0"/>
        <w:numPr>
          <w:ilvl w:val="0"/>
          <w:numId w:val="21"/>
        </w:numPr>
        <w:ind w:left="0" w:firstLine="709"/>
        <w:rPr>
          <w:szCs w:val="24"/>
        </w:rPr>
      </w:pPr>
      <w:r w:rsidRPr="0060505C">
        <w:rPr>
          <w:szCs w:val="24"/>
        </w:rPr>
        <w:t>Наличие выбора уровня сложности.</w:t>
      </w:r>
    </w:p>
    <w:p w14:paraId="0FDF9CB3" w14:textId="412D4F3C" w:rsidR="00956324" w:rsidRPr="0060505C" w:rsidRDefault="00956324" w:rsidP="00956324">
      <w:pPr>
        <w:pStyle w:val="a0"/>
        <w:numPr>
          <w:ilvl w:val="0"/>
          <w:numId w:val="21"/>
        </w:numPr>
        <w:ind w:left="0" w:firstLine="709"/>
        <w:rPr>
          <w:szCs w:val="24"/>
        </w:rPr>
      </w:pPr>
      <w:r w:rsidRPr="0060505C">
        <w:rPr>
          <w:szCs w:val="24"/>
        </w:rPr>
        <w:t xml:space="preserve">Наличие выбора </w:t>
      </w:r>
      <w:r w:rsidRPr="0060505C">
        <w:rPr>
          <w:szCs w:val="24"/>
        </w:rPr>
        <w:t xml:space="preserve">цвета змейки </w:t>
      </w:r>
    </w:p>
    <w:p w14:paraId="0D2FB1C4" w14:textId="2365B50E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Минусы:</w:t>
      </w:r>
    </w:p>
    <w:p w14:paraId="79C35AA8" w14:textId="6B4396C0" w:rsidR="00122E72" w:rsidRPr="0060505C" w:rsidRDefault="00956324" w:rsidP="009B766F">
      <w:pPr>
        <w:pStyle w:val="a0"/>
        <w:numPr>
          <w:ilvl w:val="0"/>
          <w:numId w:val="22"/>
        </w:numPr>
        <w:ind w:left="0" w:firstLine="709"/>
        <w:rPr>
          <w:szCs w:val="24"/>
        </w:rPr>
      </w:pPr>
      <w:r w:rsidRPr="0060505C">
        <w:rPr>
          <w:szCs w:val="24"/>
        </w:rPr>
        <w:t>П</w:t>
      </w:r>
      <w:r w:rsidR="00122E72" w:rsidRPr="0060505C">
        <w:rPr>
          <w:szCs w:val="24"/>
        </w:rPr>
        <w:t>одтормаживания при движении змейки.</w:t>
      </w:r>
    </w:p>
    <w:p w14:paraId="5679D08C" w14:textId="7B8319A4" w:rsidR="00122E72" w:rsidRPr="0060505C" w:rsidRDefault="00122E72" w:rsidP="009B766F">
      <w:pPr>
        <w:pStyle w:val="a0"/>
        <w:numPr>
          <w:ilvl w:val="0"/>
          <w:numId w:val="22"/>
        </w:numPr>
        <w:ind w:left="0" w:firstLine="709"/>
        <w:rPr>
          <w:szCs w:val="24"/>
        </w:rPr>
      </w:pPr>
      <w:r w:rsidRPr="0060505C">
        <w:rPr>
          <w:szCs w:val="24"/>
        </w:rPr>
        <w:t>Интерфейсные элемент</w:t>
      </w:r>
      <w:r w:rsidR="00956324" w:rsidRPr="0060505C">
        <w:rPr>
          <w:szCs w:val="24"/>
        </w:rPr>
        <w:t>ы</w:t>
      </w:r>
      <w:r w:rsidRPr="0060505C">
        <w:rPr>
          <w:szCs w:val="24"/>
        </w:rPr>
        <w:t xml:space="preserve"> расположены поверх игрового поля и могут мешать обзору.</w:t>
      </w:r>
    </w:p>
    <w:p w14:paraId="1A426BE5" w14:textId="53BA51FB" w:rsidR="00122E72" w:rsidRPr="0060505C" w:rsidRDefault="00122E72" w:rsidP="009B766F">
      <w:pPr>
        <w:pStyle w:val="a0"/>
        <w:numPr>
          <w:ilvl w:val="0"/>
          <w:numId w:val="22"/>
        </w:numPr>
        <w:ind w:left="0" w:firstLine="709"/>
        <w:rPr>
          <w:szCs w:val="24"/>
        </w:rPr>
      </w:pPr>
      <w:r w:rsidRPr="0060505C">
        <w:rPr>
          <w:szCs w:val="24"/>
        </w:rPr>
        <w:t xml:space="preserve">Отсутствие главного меню </w:t>
      </w:r>
      <w:r w:rsidR="00956324" w:rsidRPr="0060505C">
        <w:rPr>
          <w:szCs w:val="24"/>
        </w:rPr>
        <w:t>–</w:t>
      </w:r>
      <w:r w:rsidRPr="0060505C">
        <w:rPr>
          <w:szCs w:val="24"/>
        </w:rPr>
        <w:t xml:space="preserve"> все настройки доступны только во время игрового процесса.</w:t>
      </w:r>
    </w:p>
    <w:p w14:paraId="0131EC4A" w14:textId="77777777" w:rsidR="00122E72" w:rsidRPr="0060505C" w:rsidRDefault="00122E72" w:rsidP="009B766F">
      <w:pPr>
        <w:spacing w:before="0"/>
        <w:ind w:firstLine="709"/>
        <w:rPr>
          <w:szCs w:val="24"/>
        </w:rPr>
      </w:pPr>
    </w:p>
    <w:p w14:paraId="734279EB" w14:textId="172E9AD8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Игра 2: «</w:t>
      </w:r>
      <w:r w:rsidRPr="0060505C">
        <w:rPr>
          <w:szCs w:val="24"/>
          <w:lang w:val="en-US"/>
        </w:rPr>
        <w:t>Pixel</w:t>
      </w:r>
      <w:r w:rsidRPr="0060505C">
        <w:rPr>
          <w:szCs w:val="24"/>
        </w:rPr>
        <w:t xml:space="preserve"> </w:t>
      </w:r>
      <w:r w:rsidRPr="0060505C">
        <w:rPr>
          <w:szCs w:val="24"/>
          <w:lang w:val="en-US"/>
        </w:rPr>
        <w:t>Snake</w:t>
      </w:r>
      <w:r w:rsidRPr="0060505C">
        <w:rPr>
          <w:szCs w:val="24"/>
        </w:rPr>
        <w:t xml:space="preserve"> </w:t>
      </w:r>
      <w:r w:rsidRPr="0060505C">
        <w:rPr>
          <w:szCs w:val="24"/>
          <w:lang w:val="en-US"/>
        </w:rPr>
        <w:t>Classic</w:t>
      </w:r>
      <w:r w:rsidRPr="0060505C">
        <w:rPr>
          <w:szCs w:val="24"/>
        </w:rPr>
        <w:t>»</w:t>
      </w:r>
    </w:p>
    <w:p w14:paraId="584C1E90" w14:textId="54C62A4D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 xml:space="preserve">Ссылка на игру: </w:t>
      </w:r>
      <w:hyperlink r:id="rId12" w:history="1">
        <w:r w:rsidRPr="0060505C">
          <w:rPr>
            <w:rStyle w:val="a6"/>
            <w:szCs w:val="24"/>
            <w:lang w:val="en-US"/>
          </w:rPr>
          <w:t>arcade</w:t>
        </w:r>
        <w:r w:rsidRPr="0060505C">
          <w:rPr>
            <w:rStyle w:val="a6"/>
            <w:szCs w:val="24"/>
          </w:rPr>
          <w:t>-</w:t>
        </w:r>
        <w:r w:rsidRPr="0060505C">
          <w:rPr>
            <w:rStyle w:val="a6"/>
            <w:szCs w:val="24"/>
            <w:lang w:val="en-US"/>
          </w:rPr>
          <w:t>archive</w:t>
        </w:r>
        <w:r w:rsidRPr="0060505C">
          <w:rPr>
            <w:rStyle w:val="a6"/>
            <w:szCs w:val="24"/>
          </w:rPr>
          <w:t>.</w:t>
        </w:r>
        <w:r w:rsidRPr="0060505C">
          <w:rPr>
            <w:rStyle w:val="a6"/>
            <w:szCs w:val="24"/>
            <w:lang w:val="en-US"/>
          </w:rPr>
          <w:t>com</w:t>
        </w:r>
        <w:r w:rsidRPr="0060505C">
          <w:rPr>
            <w:rStyle w:val="a6"/>
            <w:szCs w:val="24"/>
          </w:rPr>
          <w:t>/</w:t>
        </w:r>
        <w:r w:rsidRPr="0060505C">
          <w:rPr>
            <w:rStyle w:val="a6"/>
            <w:szCs w:val="24"/>
            <w:lang w:val="en-US"/>
          </w:rPr>
          <w:t>pixel</w:t>
        </w:r>
        <w:r w:rsidRPr="0060505C">
          <w:rPr>
            <w:rStyle w:val="a6"/>
            <w:szCs w:val="24"/>
          </w:rPr>
          <w:t>_</w:t>
        </w:r>
        <w:r w:rsidRPr="0060505C">
          <w:rPr>
            <w:rStyle w:val="a6"/>
            <w:szCs w:val="24"/>
            <w:lang w:val="en-US"/>
          </w:rPr>
          <w:t>snake</w:t>
        </w:r>
        <w:r w:rsidRPr="0060505C">
          <w:rPr>
            <w:rStyle w:val="a6"/>
            <w:szCs w:val="24"/>
          </w:rPr>
          <w:t>_1999</w:t>
        </w:r>
      </w:hyperlink>
    </w:p>
    <w:p w14:paraId="7B3D58CB" w14:textId="6A91C472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lastRenderedPageBreak/>
        <w:t>Игра использует пиксельную графику низкого разрешения. Нет главного меню, паузы или экрана завершения. Управление может не обрабатывать быстрое последовательное нажатие клавиш. После столкновения игра замирает, и чтобы начать заново, нужно перезапустить программу. Названия кнопок и надписи на английском языке с орфографическими ошибками.</w:t>
      </w:r>
    </w:p>
    <w:p w14:paraId="7B8465D1" w14:textId="2A40A889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Плюсы:</w:t>
      </w:r>
    </w:p>
    <w:p w14:paraId="24BEC503" w14:textId="42C498A6" w:rsidR="00122E72" w:rsidRPr="0060505C" w:rsidRDefault="00122E72" w:rsidP="009B766F">
      <w:pPr>
        <w:pStyle w:val="a0"/>
        <w:numPr>
          <w:ilvl w:val="0"/>
          <w:numId w:val="23"/>
        </w:numPr>
        <w:ind w:left="0" w:firstLine="709"/>
        <w:rPr>
          <w:szCs w:val="24"/>
        </w:rPr>
      </w:pPr>
      <w:r w:rsidRPr="0060505C">
        <w:rPr>
          <w:szCs w:val="24"/>
        </w:rPr>
        <w:t>Быстрый запуск непосредственно в игровой процесс.</w:t>
      </w:r>
    </w:p>
    <w:p w14:paraId="4598BC49" w14:textId="10874DBA" w:rsidR="00122E72" w:rsidRPr="0060505C" w:rsidRDefault="00122E72" w:rsidP="009B766F">
      <w:pPr>
        <w:pStyle w:val="a0"/>
        <w:numPr>
          <w:ilvl w:val="0"/>
          <w:numId w:val="23"/>
        </w:numPr>
        <w:ind w:left="0" w:firstLine="709"/>
        <w:rPr>
          <w:szCs w:val="24"/>
        </w:rPr>
      </w:pPr>
      <w:r w:rsidRPr="0060505C">
        <w:rPr>
          <w:szCs w:val="24"/>
        </w:rPr>
        <w:t>Не изменяет размеры или положение окна операционной системы.</w:t>
      </w:r>
    </w:p>
    <w:p w14:paraId="71710E6A" w14:textId="6939E6CE" w:rsidR="00122E72" w:rsidRPr="0060505C" w:rsidRDefault="00122E72" w:rsidP="009B766F">
      <w:pPr>
        <w:pStyle w:val="a0"/>
        <w:numPr>
          <w:ilvl w:val="0"/>
          <w:numId w:val="23"/>
        </w:numPr>
        <w:ind w:left="0" w:firstLine="709"/>
        <w:rPr>
          <w:szCs w:val="24"/>
        </w:rPr>
      </w:pPr>
      <w:r w:rsidRPr="0060505C">
        <w:rPr>
          <w:szCs w:val="24"/>
        </w:rPr>
        <w:t>Отсутствуют кнопки настроек поверх игрового поля, которые бы перекрывали его</w:t>
      </w:r>
    </w:p>
    <w:p w14:paraId="0F7C1F34" w14:textId="1898E8AB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Минусы:</w:t>
      </w:r>
    </w:p>
    <w:p w14:paraId="27C5C9D6" w14:textId="24C51362" w:rsidR="00122E72" w:rsidRPr="0060505C" w:rsidRDefault="00122E72" w:rsidP="009B766F">
      <w:pPr>
        <w:pStyle w:val="a0"/>
        <w:numPr>
          <w:ilvl w:val="0"/>
          <w:numId w:val="24"/>
        </w:numPr>
        <w:ind w:left="0" w:firstLine="709"/>
        <w:rPr>
          <w:szCs w:val="24"/>
        </w:rPr>
      </w:pPr>
      <w:r w:rsidRPr="0060505C">
        <w:rPr>
          <w:szCs w:val="24"/>
        </w:rPr>
        <w:t>Отсутствие основных элементов интерфейса: нет меню, паузы, нет возможности рестарта без перезапуска приложения.</w:t>
      </w:r>
    </w:p>
    <w:p w14:paraId="69DCD634" w14:textId="55DA0A95" w:rsidR="00122E72" w:rsidRPr="0060505C" w:rsidRDefault="00122E72" w:rsidP="009B766F">
      <w:pPr>
        <w:pStyle w:val="a0"/>
        <w:numPr>
          <w:ilvl w:val="0"/>
          <w:numId w:val="24"/>
        </w:numPr>
        <w:ind w:left="0" w:firstLine="709"/>
        <w:rPr>
          <w:szCs w:val="24"/>
        </w:rPr>
      </w:pPr>
      <w:r w:rsidRPr="0060505C">
        <w:rPr>
          <w:szCs w:val="24"/>
        </w:rPr>
        <w:t>Управление может «залипать» или игнорировать ввод при быстрой смене направления.</w:t>
      </w:r>
    </w:p>
    <w:p w14:paraId="58128353" w14:textId="3EC60357" w:rsidR="00122E72" w:rsidRPr="0060505C" w:rsidRDefault="00122E72" w:rsidP="009B766F">
      <w:pPr>
        <w:pStyle w:val="a0"/>
        <w:numPr>
          <w:ilvl w:val="0"/>
          <w:numId w:val="24"/>
        </w:numPr>
        <w:ind w:left="0" w:firstLine="709"/>
        <w:rPr>
          <w:szCs w:val="24"/>
        </w:rPr>
      </w:pPr>
      <w:r w:rsidRPr="0060505C">
        <w:rPr>
          <w:szCs w:val="24"/>
        </w:rPr>
        <w:t>Текст в интерфейсе (счет, сообщения) содержит грамматические ошибки.</w:t>
      </w:r>
    </w:p>
    <w:p w14:paraId="5944D959" w14:textId="77777777" w:rsidR="00122E72" w:rsidRPr="0060505C" w:rsidRDefault="00122E72" w:rsidP="009B766F">
      <w:pPr>
        <w:spacing w:before="0"/>
        <w:ind w:firstLine="709"/>
        <w:rPr>
          <w:szCs w:val="24"/>
        </w:rPr>
      </w:pPr>
    </w:p>
    <w:p w14:paraId="41530F23" w14:textId="27C7BF6C" w:rsidR="00122E72" w:rsidRPr="0060505C" w:rsidRDefault="00122E72" w:rsidP="009B766F">
      <w:pPr>
        <w:spacing w:before="0"/>
        <w:ind w:firstLine="709"/>
        <w:rPr>
          <w:szCs w:val="24"/>
          <w:lang w:val="en-US"/>
        </w:rPr>
      </w:pPr>
      <w:r w:rsidRPr="0060505C">
        <w:rPr>
          <w:szCs w:val="24"/>
        </w:rPr>
        <w:t>Игра</w:t>
      </w:r>
      <w:r w:rsidRPr="0060505C">
        <w:rPr>
          <w:szCs w:val="24"/>
          <w:lang w:val="en-US"/>
        </w:rPr>
        <w:t xml:space="preserve"> 3: «Simple Snake Laggy</w:t>
      </w:r>
    </w:p>
    <w:p w14:paraId="2A788975" w14:textId="5C18C963" w:rsidR="00122E72" w:rsidRPr="0060505C" w:rsidRDefault="00122E72" w:rsidP="009B766F">
      <w:pPr>
        <w:spacing w:before="0"/>
        <w:ind w:firstLine="709"/>
        <w:rPr>
          <w:szCs w:val="24"/>
          <w:lang w:val="en-US"/>
        </w:rPr>
      </w:pPr>
      <w:r w:rsidRPr="0060505C">
        <w:rPr>
          <w:szCs w:val="24"/>
        </w:rPr>
        <w:t>Ссылка</w:t>
      </w:r>
      <w:r w:rsidRPr="0060505C">
        <w:rPr>
          <w:szCs w:val="24"/>
          <w:lang w:val="en-US"/>
        </w:rPr>
        <w:t xml:space="preserve"> </w:t>
      </w:r>
      <w:r w:rsidRPr="0060505C">
        <w:rPr>
          <w:szCs w:val="24"/>
        </w:rPr>
        <w:t>на</w:t>
      </w:r>
      <w:r w:rsidRPr="0060505C">
        <w:rPr>
          <w:szCs w:val="24"/>
          <w:lang w:val="en-US"/>
        </w:rPr>
        <w:t xml:space="preserve"> </w:t>
      </w:r>
      <w:r w:rsidRPr="0060505C">
        <w:rPr>
          <w:szCs w:val="24"/>
        </w:rPr>
        <w:t>игру</w:t>
      </w:r>
      <w:r w:rsidRPr="0060505C">
        <w:rPr>
          <w:szCs w:val="24"/>
          <w:lang w:val="en-US"/>
        </w:rPr>
        <w:t xml:space="preserve">: </w:t>
      </w:r>
      <w:hyperlink r:id="rId13" w:history="1">
        <w:proofErr w:type="spellStart"/>
        <w:r w:rsidRPr="0060505C">
          <w:rPr>
            <w:rStyle w:val="a6"/>
            <w:szCs w:val="24"/>
            <w:lang w:val="en-US"/>
          </w:rPr>
          <w:t>github</w:t>
        </w:r>
        <w:proofErr w:type="spellEnd"/>
        <w:r w:rsidRPr="0060505C">
          <w:rPr>
            <w:rStyle w:val="a6"/>
            <w:szCs w:val="24"/>
            <w:lang w:val="en-US"/>
          </w:rPr>
          <w:t>-hobby-projects/</w:t>
        </w:r>
        <w:proofErr w:type="spellStart"/>
        <w:r w:rsidRPr="0060505C">
          <w:rPr>
            <w:rStyle w:val="a6"/>
            <w:szCs w:val="24"/>
            <w:lang w:val="en-US"/>
          </w:rPr>
          <w:t>simple_snake_no_menu</w:t>
        </w:r>
        <w:proofErr w:type="spellEnd"/>
      </w:hyperlink>
    </w:p>
    <w:p w14:paraId="6D3E1BE0" w14:textId="52DAD5F7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Игра использует м</w:t>
      </w:r>
      <w:r w:rsidRPr="0060505C">
        <w:rPr>
          <w:szCs w:val="24"/>
        </w:rPr>
        <w:t>аксимально простой интерфейс: игровое поле, счет и одна кнопка «</w:t>
      </w:r>
      <w:proofErr w:type="spellStart"/>
      <w:r w:rsidRPr="0060505C">
        <w:rPr>
          <w:szCs w:val="24"/>
        </w:rPr>
        <w:t>Restart</w:t>
      </w:r>
      <w:proofErr w:type="spellEnd"/>
      <w:r w:rsidRPr="0060505C">
        <w:rPr>
          <w:szCs w:val="24"/>
        </w:rPr>
        <w:t>». При достижении счета в 10 или 20 очков игра начинает заметно лагать, движение змейки становится прерывистым. Иногда после лагов происходит «телепортация» головы змейки или пропуск проверки столкновения. Графика состоит из одноцветных прямоугольников.</w:t>
      </w:r>
    </w:p>
    <w:p w14:paraId="02C0606E" w14:textId="53CC097A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Плюсы:</w:t>
      </w:r>
    </w:p>
    <w:p w14:paraId="35FECEC5" w14:textId="77777777" w:rsidR="00122E72" w:rsidRPr="0060505C" w:rsidRDefault="00122E72" w:rsidP="009B766F">
      <w:pPr>
        <w:pStyle w:val="a0"/>
        <w:numPr>
          <w:ilvl w:val="0"/>
          <w:numId w:val="26"/>
        </w:numPr>
        <w:ind w:left="0" w:firstLine="709"/>
        <w:rPr>
          <w:szCs w:val="24"/>
        </w:rPr>
      </w:pPr>
      <w:r w:rsidRPr="0060505C">
        <w:rPr>
          <w:szCs w:val="24"/>
        </w:rPr>
        <w:t>Быстрый запуск непосредственно в игровой процесс.</w:t>
      </w:r>
    </w:p>
    <w:p w14:paraId="1C0FB12C" w14:textId="1F6DA615" w:rsidR="00122E72" w:rsidRPr="0060505C" w:rsidRDefault="00122E72" w:rsidP="009B766F">
      <w:pPr>
        <w:pStyle w:val="a0"/>
        <w:numPr>
          <w:ilvl w:val="0"/>
          <w:numId w:val="26"/>
        </w:numPr>
        <w:ind w:left="0" w:firstLine="709"/>
        <w:rPr>
          <w:szCs w:val="24"/>
        </w:rPr>
      </w:pPr>
      <w:r w:rsidRPr="0060505C">
        <w:rPr>
          <w:szCs w:val="24"/>
        </w:rPr>
        <w:t>Наличие кнопки перезапуска игры.</w:t>
      </w:r>
    </w:p>
    <w:p w14:paraId="210C9EFB" w14:textId="76F7331D" w:rsidR="00122E72" w:rsidRPr="0060505C" w:rsidRDefault="00122E72" w:rsidP="009B766F">
      <w:pPr>
        <w:pStyle w:val="a0"/>
        <w:numPr>
          <w:ilvl w:val="0"/>
          <w:numId w:val="26"/>
        </w:numPr>
        <w:ind w:left="0" w:firstLine="709"/>
        <w:rPr>
          <w:szCs w:val="24"/>
        </w:rPr>
      </w:pPr>
      <w:r w:rsidRPr="0060505C">
        <w:rPr>
          <w:szCs w:val="24"/>
        </w:rPr>
        <w:t>Четкое отображение текущего счета.</w:t>
      </w:r>
    </w:p>
    <w:p w14:paraId="7C3BCD49" w14:textId="420415FA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 xml:space="preserve"> </w:t>
      </w:r>
      <w:r w:rsidRPr="0060505C">
        <w:rPr>
          <w:szCs w:val="24"/>
        </w:rPr>
        <w:t>Минусы:</w:t>
      </w:r>
    </w:p>
    <w:p w14:paraId="1D3F5C03" w14:textId="0D905D6C" w:rsidR="00122E72" w:rsidRPr="0060505C" w:rsidRDefault="00122E72" w:rsidP="009B766F">
      <w:pPr>
        <w:pStyle w:val="a0"/>
        <w:numPr>
          <w:ilvl w:val="0"/>
          <w:numId w:val="27"/>
        </w:numPr>
        <w:ind w:left="0" w:firstLine="709"/>
        <w:rPr>
          <w:szCs w:val="24"/>
        </w:rPr>
      </w:pPr>
      <w:r w:rsidRPr="0060505C">
        <w:rPr>
          <w:szCs w:val="24"/>
        </w:rPr>
        <w:t>Критические лаги и зависания, интенсивность которых возрастает по мере роста счета.</w:t>
      </w:r>
    </w:p>
    <w:p w14:paraId="22B9A78C" w14:textId="783ADB7C" w:rsidR="00122E72" w:rsidRPr="0060505C" w:rsidRDefault="00122E72" w:rsidP="009B766F">
      <w:pPr>
        <w:pStyle w:val="a0"/>
        <w:numPr>
          <w:ilvl w:val="0"/>
          <w:numId w:val="27"/>
        </w:numPr>
        <w:ind w:left="0" w:firstLine="709"/>
        <w:rPr>
          <w:szCs w:val="24"/>
        </w:rPr>
      </w:pPr>
      <w:r w:rsidRPr="0060505C">
        <w:rPr>
          <w:szCs w:val="24"/>
        </w:rPr>
        <w:t>Возникновение ошибок в игровой логике (телепортация, неправильные столкновения) как следствие лагов.</w:t>
      </w:r>
    </w:p>
    <w:p w14:paraId="475D7223" w14:textId="2F9C0451" w:rsidR="00122E72" w:rsidRPr="0060505C" w:rsidRDefault="00122E72" w:rsidP="009B766F">
      <w:pPr>
        <w:pStyle w:val="a0"/>
        <w:numPr>
          <w:ilvl w:val="0"/>
          <w:numId w:val="27"/>
        </w:numPr>
        <w:ind w:left="0" w:firstLine="709"/>
        <w:rPr>
          <w:szCs w:val="24"/>
        </w:rPr>
      </w:pPr>
      <w:r w:rsidRPr="0060505C">
        <w:rPr>
          <w:szCs w:val="24"/>
        </w:rPr>
        <w:t>Полное отсутствие каких-либо настроек, меню или пояснений к управлению.</w:t>
      </w:r>
    </w:p>
    <w:p w14:paraId="66F07F1B" w14:textId="77777777" w:rsidR="00122E72" w:rsidRPr="0060505C" w:rsidRDefault="00122E72" w:rsidP="009B766F">
      <w:pPr>
        <w:spacing w:before="0"/>
        <w:ind w:firstLine="709"/>
        <w:rPr>
          <w:szCs w:val="24"/>
        </w:rPr>
      </w:pPr>
    </w:p>
    <w:p w14:paraId="33491935" w14:textId="0ADF91C4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Общий вывод</w:t>
      </w:r>
    </w:p>
    <w:p w14:paraId="1658DD66" w14:textId="080EDFB3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На основе описанных проблем можно выделить ключевые требования к игре:</w:t>
      </w:r>
    </w:p>
    <w:p w14:paraId="6A324F0B" w14:textId="6EC94A4F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>1.</w:t>
      </w:r>
      <w:r w:rsidR="0060505C">
        <w:rPr>
          <w:szCs w:val="24"/>
        </w:rPr>
        <w:t xml:space="preserve"> К</w:t>
      </w:r>
      <w:r w:rsidRPr="0060505C">
        <w:rPr>
          <w:szCs w:val="24"/>
        </w:rPr>
        <w:t>од должен быть структурирован так, чтобы не вызывать лагов или зависаний, особенно с ростом счета или при использовании дополнительных элементов.</w:t>
      </w:r>
    </w:p>
    <w:p w14:paraId="270F53A8" w14:textId="200ED747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lastRenderedPageBreak/>
        <w:t xml:space="preserve">2. </w:t>
      </w:r>
      <w:r w:rsidR="0060505C">
        <w:rPr>
          <w:szCs w:val="24"/>
        </w:rPr>
        <w:t>В</w:t>
      </w:r>
      <w:r w:rsidRPr="0060505C">
        <w:rPr>
          <w:szCs w:val="24"/>
        </w:rPr>
        <w:t xml:space="preserve"> игре должны быть главное меню,</w:t>
      </w:r>
      <w:r w:rsidR="009B766F" w:rsidRPr="0060505C">
        <w:rPr>
          <w:szCs w:val="24"/>
        </w:rPr>
        <w:t xml:space="preserve"> </w:t>
      </w:r>
      <w:r w:rsidRPr="0060505C">
        <w:rPr>
          <w:szCs w:val="24"/>
        </w:rPr>
        <w:t>корректный экран завершения с рестартом. Элементы управления не должны мешать игровому процессу.</w:t>
      </w:r>
    </w:p>
    <w:p w14:paraId="4107C095" w14:textId="746590C3" w:rsidR="00122E72" w:rsidRPr="0060505C" w:rsidRDefault="00122E72" w:rsidP="009B766F">
      <w:pPr>
        <w:spacing w:before="0"/>
        <w:ind w:firstLine="709"/>
        <w:rPr>
          <w:szCs w:val="24"/>
        </w:rPr>
      </w:pPr>
      <w:r w:rsidRPr="0060505C">
        <w:rPr>
          <w:szCs w:val="24"/>
        </w:rPr>
        <w:t xml:space="preserve">3. </w:t>
      </w:r>
      <w:r w:rsidR="009B766F" w:rsidRPr="0060505C">
        <w:rPr>
          <w:szCs w:val="24"/>
        </w:rPr>
        <w:t>О</w:t>
      </w:r>
      <w:r w:rsidRPr="0060505C">
        <w:rPr>
          <w:szCs w:val="24"/>
        </w:rPr>
        <w:t xml:space="preserve">бработка ввода с клавиатуры </w:t>
      </w:r>
      <w:r w:rsidR="009B766F" w:rsidRPr="0060505C">
        <w:rPr>
          <w:szCs w:val="24"/>
        </w:rPr>
        <w:t>не должна приносить дискомфорт при игре</w:t>
      </w:r>
      <w:r w:rsidRPr="0060505C">
        <w:rPr>
          <w:szCs w:val="24"/>
        </w:rPr>
        <w:t xml:space="preserve">, а игровая логика (движение, столкновения) </w:t>
      </w:r>
      <w:r w:rsidR="009B766F" w:rsidRPr="0060505C">
        <w:rPr>
          <w:szCs w:val="24"/>
        </w:rPr>
        <w:t>–</w:t>
      </w:r>
      <w:r w:rsidRPr="0060505C">
        <w:rPr>
          <w:szCs w:val="24"/>
        </w:rPr>
        <w:t xml:space="preserve"> защищена от ошибок, которые могут возникнуть из-за сбоев в производительности.</w:t>
      </w:r>
    </w:p>
    <w:p w14:paraId="092F632B" w14:textId="3061BEEB" w:rsidR="00E61B22" w:rsidRDefault="00E61B22" w:rsidP="00E61B22">
      <w:pPr>
        <w:pStyle w:val="1"/>
      </w:pPr>
      <w:bookmarkStart w:id="16" w:name="_Toc193826847"/>
      <w:r>
        <w:lastRenderedPageBreak/>
        <w:t>Требования к результатам разработки</w:t>
      </w:r>
      <w:bookmarkEnd w:id="16"/>
    </w:p>
    <w:p w14:paraId="30E6126A" w14:textId="691A3DEC" w:rsidR="007A6C97" w:rsidRPr="007A6C97" w:rsidRDefault="007A6C97" w:rsidP="007A6C97">
      <w:r>
        <w:t>Результаты настоящей разработки должны соответствовать… можно скопировать из 3,4.</w:t>
      </w:r>
    </w:p>
    <w:p w14:paraId="43756BA9" w14:textId="2EC66A9D" w:rsidR="001D3FB1" w:rsidRDefault="001D3FB1" w:rsidP="001D3FB1">
      <w:pPr>
        <w:pStyle w:val="2"/>
      </w:pPr>
      <w:bookmarkStart w:id="17" w:name="_Toc193826848"/>
      <w:r>
        <w:t>Правила игры</w:t>
      </w:r>
      <w:bookmarkEnd w:id="17"/>
    </w:p>
    <w:p w14:paraId="0CF4E7BF" w14:textId="1AC9BA48" w:rsidR="007A6C97" w:rsidRPr="007A6C97" w:rsidRDefault="007A6C97" w:rsidP="007A6C97">
      <w:r>
        <w:t xml:space="preserve">В двух словах говорим о самой игре. Цель игры. Ход </w:t>
      </w:r>
      <w:proofErr w:type="gramStart"/>
      <w:r>
        <w:t>игры.(</w:t>
      </w:r>
      <w:proofErr w:type="gramEnd"/>
      <w:r>
        <w:t xml:space="preserve">нажмите </w:t>
      </w:r>
      <w:proofErr w:type="spellStart"/>
      <w:r>
        <w:t>тото</w:t>
      </w:r>
      <w:proofErr w:type="spellEnd"/>
      <w:r>
        <w:t xml:space="preserve">, побежит туда и </w:t>
      </w:r>
      <w:proofErr w:type="spellStart"/>
      <w:r>
        <w:t>тд</w:t>
      </w:r>
      <w:proofErr w:type="spellEnd"/>
      <w:r>
        <w:t xml:space="preserve">) </w:t>
      </w:r>
      <w:proofErr w:type="gramStart"/>
      <w:r>
        <w:t>Поле(</w:t>
      </w:r>
      <w:proofErr w:type="gramEnd"/>
      <w:r>
        <w:t xml:space="preserve">игровое поле – </w:t>
      </w:r>
      <w:proofErr w:type="gramStart"/>
      <w:r>
        <w:t>визуал(</w:t>
      </w:r>
      <w:proofErr w:type="gramEnd"/>
      <w:r>
        <w:t xml:space="preserve">поле представляет собой 8на8 </w:t>
      </w:r>
      <w:proofErr w:type="spellStart"/>
      <w:r>
        <w:t>такието</w:t>
      </w:r>
      <w:proofErr w:type="spellEnd"/>
      <w:r>
        <w:t xml:space="preserve"> клетки и </w:t>
      </w:r>
      <w:proofErr w:type="spellStart"/>
      <w:r>
        <w:t>тд</w:t>
      </w:r>
      <w:proofErr w:type="spellEnd"/>
      <w:r>
        <w:t xml:space="preserve">)). </w:t>
      </w:r>
      <w:proofErr w:type="gramStart"/>
      <w:r>
        <w:t>Победа(</w:t>
      </w:r>
      <w:proofErr w:type="gramEnd"/>
      <w:r>
        <w:t xml:space="preserve">если не заточена на победу проигрыш – убирать. Что должно быть чтобы мы выиграли). Проигрыш. Ничья. Дополнительные </w:t>
      </w:r>
      <w:proofErr w:type="gramStart"/>
      <w:r>
        <w:t>правила(</w:t>
      </w:r>
      <w:proofErr w:type="gramEnd"/>
      <w:r>
        <w:t xml:space="preserve">чтобы </w:t>
      </w:r>
      <w:proofErr w:type="gramStart"/>
      <w:r>
        <w:t>человек</w:t>
      </w:r>
      <w:proofErr w:type="gramEnd"/>
      <w:r>
        <w:t xml:space="preserve"> не зная не глядя на игру все понял).</w:t>
      </w:r>
    </w:p>
    <w:p w14:paraId="305478F5" w14:textId="782443BF" w:rsidR="007A6C97" w:rsidRDefault="00AA50F6" w:rsidP="007A6C97">
      <w:pPr>
        <w:pStyle w:val="2"/>
      </w:pPr>
      <w:bookmarkStart w:id="18" w:name="_Toc193826849"/>
      <w:r>
        <w:t>Требования к функциям</w:t>
      </w:r>
      <w:bookmarkEnd w:id="18"/>
    </w:p>
    <w:p w14:paraId="2247FBD6" w14:textId="0836F71F" w:rsidR="007A6C97" w:rsidRPr="007A6C97" w:rsidRDefault="007A6C97" w:rsidP="007A6C97">
      <w:r>
        <w:t xml:space="preserve">В данном документе предъявляются следующие требования к функции: пользователь должен иметь возможность… и </w:t>
      </w:r>
      <w:proofErr w:type="spellStart"/>
      <w:r>
        <w:t>тд</w:t>
      </w:r>
      <w:proofErr w:type="spellEnd"/>
      <w:r>
        <w:t xml:space="preserve"> и </w:t>
      </w:r>
      <w:proofErr w:type="spellStart"/>
      <w:r>
        <w:t>тд</w:t>
      </w:r>
      <w:proofErr w:type="spellEnd"/>
      <w:r>
        <w:t>.</w:t>
      </w:r>
      <w:r w:rsidR="00DC0F31">
        <w:t xml:space="preserve"> </w:t>
      </w:r>
    </w:p>
    <w:p w14:paraId="3993E423" w14:textId="3FB3178F" w:rsidR="0002309A" w:rsidRDefault="009730DA" w:rsidP="0002309A">
      <w:pPr>
        <w:pStyle w:val="2"/>
      </w:pPr>
      <w:bookmarkStart w:id="19" w:name="_Toc193826850"/>
      <w:r>
        <w:t>Требования к показателям назначени</w:t>
      </w:r>
      <w:r w:rsidR="0002309A">
        <w:t>я</w:t>
      </w:r>
      <w:bookmarkEnd w:id="19"/>
    </w:p>
    <w:p w14:paraId="549BA4BC" w14:textId="0A08FEF5" w:rsidR="00DC0F31" w:rsidRPr="00DC0F31" w:rsidRDefault="00DC0F31" w:rsidP="00DC0F31">
      <w:r>
        <w:t>Не предъявляются.</w:t>
      </w:r>
    </w:p>
    <w:p w14:paraId="565F00AE" w14:textId="1629A8B1" w:rsidR="009730DA" w:rsidRDefault="00AA50F6" w:rsidP="009730DA">
      <w:pPr>
        <w:pStyle w:val="2"/>
      </w:pPr>
      <w:bookmarkStart w:id="20" w:name="_Toc193826851"/>
      <w:r>
        <w:t>Требования к пользовательскому интерфейсу</w:t>
      </w:r>
      <w:bookmarkEnd w:id="20"/>
    </w:p>
    <w:p w14:paraId="620850F0" w14:textId="14025898" w:rsidR="00DC0F31" w:rsidRPr="00DC0F31" w:rsidRDefault="00DC0F31" w:rsidP="00DC0F31">
      <w:proofErr w:type="spellStart"/>
      <w:r>
        <w:t>Отрисовывание</w:t>
      </w:r>
      <w:proofErr w:type="spellEnd"/>
      <w:r>
        <w:t xml:space="preserve"> основных </w:t>
      </w:r>
      <w:proofErr w:type="gramStart"/>
      <w:r>
        <w:t>окон(</w:t>
      </w:r>
      <w:proofErr w:type="gramEnd"/>
      <w:r>
        <w:t xml:space="preserve">этот пункт нельзя начинать сразу со скрина) пишем </w:t>
      </w:r>
      <w:proofErr w:type="spellStart"/>
      <w:r>
        <w:t>хотябы</w:t>
      </w:r>
      <w:proofErr w:type="spellEnd"/>
      <w:r>
        <w:t xml:space="preserve"> </w:t>
      </w:r>
      <w:proofErr w:type="spellStart"/>
      <w:r>
        <w:t>чето</w:t>
      </w:r>
      <w:proofErr w:type="spellEnd"/>
      <w:r>
        <w:t xml:space="preserve">. Т.З пишем со стороны заказчика, пишем в будущее </w:t>
      </w:r>
      <w:proofErr w:type="gramStart"/>
      <w:r>
        <w:t>время(</w:t>
      </w:r>
      <w:proofErr w:type="gramEnd"/>
      <w:r>
        <w:t xml:space="preserve">ДОЛЖНО БЫТЬ…) Все должно быть прям простенько. прототипы с таким же расширением </w:t>
      </w:r>
      <w:proofErr w:type="gramStart"/>
      <w:r>
        <w:t>окна</w:t>
      </w:r>
      <w:proofErr w:type="gramEnd"/>
      <w:r>
        <w:t xml:space="preserve"> как и персонаж.</w:t>
      </w:r>
    </w:p>
    <w:p w14:paraId="168FEB6A" w14:textId="390D7F35" w:rsidR="00DC0F31" w:rsidRDefault="00295D9C" w:rsidP="00DC0F31">
      <w:pPr>
        <w:pStyle w:val="2"/>
      </w:pPr>
      <w:bookmarkStart w:id="21" w:name="_Toc193826852"/>
      <w:r>
        <w:t>Требования к видам обеспечения</w:t>
      </w:r>
      <w:bookmarkEnd w:id="21"/>
    </w:p>
    <w:p w14:paraId="55D5F2BD" w14:textId="5D84D370" w:rsidR="00DC0F31" w:rsidRPr="00DC0F31" w:rsidRDefault="00DC0F31" w:rsidP="00DC0F31">
      <w:r>
        <w:t>В данном разделе содержатся требования к видам обеспечения настоящей разработки… (как в 3 и 4 и 5 пункте)</w:t>
      </w:r>
    </w:p>
    <w:p w14:paraId="607098D9" w14:textId="74D65C07" w:rsidR="00295D9C" w:rsidRDefault="00256697" w:rsidP="00256697">
      <w:pPr>
        <w:pStyle w:val="3"/>
      </w:pPr>
      <w:bookmarkStart w:id="22" w:name="_Toc193826853"/>
      <w:r>
        <w:t>Требования к математическому обеспечению</w:t>
      </w:r>
      <w:bookmarkEnd w:id="22"/>
    </w:p>
    <w:p w14:paraId="5E956244" w14:textId="428D9148" w:rsidR="00DC0F31" w:rsidRPr="00DC0F31" w:rsidRDefault="00DC0F31" w:rsidP="00DC0F31">
      <w:r>
        <w:t xml:space="preserve">Основные формулы. </w:t>
      </w:r>
      <w:r w:rsidR="00C34C70">
        <w:t xml:space="preserve">(считаем счет – пишем формулу) или (как машинка считает край трассы, еще </w:t>
      </w:r>
      <w:proofErr w:type="spellStart"/>
      <w:r w:rsidR="00C34C70">
        <w:t>чето</w:t>
      </w:r>
      <w:proofErr w:type="spellEnd"/>
      <w:r w:rsidR="00C34C70">
        <w:t xml:space="preserve">) формул если </w:t>
      </w:r>
      <w:proofErr w:type="gramStart"/>
      <w:r w:rsidR="00C34C70">
        <w:t>нету</w:t>
      </w:r>
      <w:proofErr w:type="gramEnd"/>
      <w:r w:rsidR="00C34C70">
        <w:t xml:space="preserve"> то нету можем не писать.</w:t>
      </w:r>
    </w:p>
    <w:p w14:paraId="2B1FFEE1" w14:textId="4C0B5830" w:rsidR="00256697" w:rsidRDefault="00256697" w:rsidP="00256697">
      <w:pPr>
        <w:pStyle w:val="3"/>
      </w:pPr>
      <w:bookmarkStart w:id="23" w:name="_Toc193826854"/>
      <w:r>
        <w:t>Требования к информационному обеспечению</w:t>
      </w:r>
      <w:bookmarkEnd w:id="23"/>
    </w:p>
    <w:p w14:paraId="6A430BE4" w14:textId="00DB92F5" w:rsidR="00C34C70" w:rsidRPr="00C34C70" w:rsidRDefault="00C34C70" w:rsidP="00C34C70">
      <w:r>
        <w:t>Приложение</w:t>
      </w:r>
      <w:r w:rsidRPr="00C34C70">
        <w:t>/</w:t>
      </w:r>
      <w:r>
        <w:t xml:space="preserve">игра должна соответствовать следующим требованиям: (интуитивно понятный интерфейс, понятное управление игрой </w:t>
      </w:r>
      <w:proofErr w:type="spellStart"/>
      <w:r>
        <w:t>тд</w:t>
      </w:r>
      <w:proofErr w:type="spellEnd"/>
      <w:r>
        <w:t xml:space="preserve"> </w:t>
      </w:r>
      <w:proofErr w:type="spellStart"/>
      <w:r>
        <w:t>тд</w:t>
      </w:r>
      <w:proofErr w:type="spellEnd"/>
      <w:r>
        <w:t>) тут пишем язык программирования и библиотеки. И написать тут ВАЖНО за счет чего управление осуществляется.</w:t>
      </w:r>
    </w:p>
    <w:p w14:paraId="313B46E9" w14:textId="02A16220" w:rsidR="00E208B0" w:rsidRDefault="001F61FC" w:rsidP="001F61FC">
      <w:pPr>
        <w:pStyle w:val="4"/>
      </w:pPr>
      <w:r>
        <w:lastRenderedPageBreak/>
        <w:t>Требования к форматам хранения данных</w:t>
      </w:r>
    </w:p>
    <w:p w14:paraId="043E240C" w14:textId="6904365D" w:rsidR="00C34C70" w:rsidRPr="00C34C70" w:rsidRDefault="00C34C70" w:rsidP="00C34C70">
      <w:r>
        <w:t xml:space="preserve">Что именно нам нужно и где будет храниться тут пишем (музыка </w:t>
      </w:r>
      <w:proofErr w:type="spellStart"/>
      <w:r>
        <w:t>какаято</w:t>
      </w:r>
      <w:proofErr w:type="spellEnd"/>
      <w:r>
        <w:t xml:space="preserve"> для игры, если счет уходит в отдельный текстовый документ и </w:t>
      </w:r>
      <w:proofErr w:type="spellStart"/>
      <w:r>
        <w:t>тд</w:t>
      </w:r>
      <w:proofErr w:type="spellEnd"/>
      <w:r>
        <w:t>)</w:t>
      </w:r>
    </w:p>
    <w:p w14:paraId="182D3338" w14:textId="61A6739C" w:rsidR="001F61FC" w:rsidRDefault="008239DB" w:rsidP="008239DB">
      <w:pPr>
        <w:pStyle w:val="4"/>
      </w:pPr>
      <w:r>
        <w:t>Требования к лингвистическому обеспечению</w:t>
      </w:r>
    </w:p>
    <w:p w14:paraId="49AE221B" w14:textId="4B40FE1E" w:rsidR="00C34C70" w:rsidRPr="00C34C70" w:rsidRDefault="00C34C70" w:rsidP="00C34C70">
      <w:r>
        <w:t>Игра должна предусматривать полностью русскую локализацию.</w:t>
      </w:r>
    </w:p>
    <w:p w14:paraId="02ABA6DD" w14:textId="1761ADF3" w:rsidR="008239DB" w:rsidRDefault="004A0E13" w:rsidP="004A0E13">
      <w:pPr>
        <w:pStyle w:val="3"/>
      </w:pPr>
      <w:bookmarkStart w:id="24" w:name="_Toc193826855"/>
      <w:r>
        <w:t>Требования к метрологическому обеспечению</w:t>
      </w:r>
      <w:bookmarkEnd w:id="24"/>
    </w:p>
    <w:p w14:paraId="195B1015" w14:textId="4A7FA719" w:rsidR="00C34C70" w:rsidRPr="00C34C70" w:rsidRDefault="00C34C70" w:rsidP="00C34C70">
      <w:r>
        <w:t xml:space="preserve">Требования к метро обеспечению не </w:t>
      </w:r>
      <w:proofErr w:type="spellStart"/>
      <w:r>
        <w:t>предьявляются</w:t>
      </w:r>
      <w:proofErr w:type="spellEnd"/>
      <w:r>
        <w:t>.</w:t>
      </w:r>
    </w:p>
    <w:p w14:paraId="25230B1D" w14:textId="1E3A5921" w:rsidR="004A0E13" w:rsidRDefault="004A0E13" w:rsidP="009730DA">
      <w:pPr>
        <w:pStyle w:val="3"/>
      </w:pPr>
      <w:bookmarkStart w:id="25" w:name="_Toc193826856"/>
      <w:r>
        <w:t>Требования к техническому обеспечению</w:t>
      </w:r>
      <w:bookmarkEnd w:id="25"/>
    </w:p>
    <w:p w14:paraId="3F7A01CF" w14:textId="5DAB0125" w:rsidR="00C34C70" w:rsidRPr="00C34C70" w:rsidRDefault="00C34C70" w:rsidP="00C34C70">
      <w:r>
        <w:t>В состав технических средств должен входить: ПК, соответствующий минимальным требованиям: ПЛАН: процессор с тактовой частотой, ОС, оперативная память, разрешение экрана, устройство вывода, устройство ввода. (здесь важно писать точные цифры – более 2гб не надо – именно 2!)</w:t>
      </w:r>
    </w:p>
    <w:p w14:paraId="48FA2DD2" w14:textId="4044BB09" w:rsidR="009730DA" w:rsidRDefault="00645BED" w:rsidP="00645BED">
      <w:pPr>
        <w:pStyle w:val="2"/>
      </w:pPr>
      <w:bookmarkStart w:id="26" w:name="_Toc193826857"/>
      <w:r>
        <w:t>Требования к надежности</w:t>
      </w:r>
      <w:bookmarkEnd w:id="26"/>
    </w:p>
    <w:p w14:paraId="0C221CB4" w14:textId="77777777" w:rsidR="00C34C70" w:rsidRDefault="00C34C70" w:rsidP="00C34C70">
      <w:r>
        <w:t>Приложение должно соответствовать следующим требованиям:</w:t>
      </w:r>
    </w:p>
    <w:p w14:paraId="13B3EA8D" w14:textId="77777777" w:rsidR="00C34C70" w:rsidRDefault="00C34C70" w:rsidP="00C34C70">
      <w:r>
        <w:t> Каждый элемент интерфейса должен быть рабочим, срабатывать при нажатии, чтобы не возникало проблем с использованием;</w:t>
      </w:r>
    </w:p>
    <w:p w14:paraId="7839EFCC" w14:textId="6E948431" w:rsidR="00C34C70" w:rsidRDefault="00C34C70" w:rsidP="00C34C70">
      <w:r>
        <w:t> Интерфейс должен четко отображать все компоненты</w:t>
      </w:r>
      <w:r w:rsidR="00122E72">
        <w:t xml:space="preserve"> </w:t>
      </w:r>
      <w:r>
        <w:t>игры на экране;</w:t>
      </w:r>
    </w:p>
    <w:p w14:paraId="61B15760" w14:textId="77777777" w:rsidR="00C34C70" w:rsidRDefault="00C34C70" w:rsidP="00C34C70">
      <w:r>
        <w:t> Регулярное тестирование игры на выявление ошибок их исправления для гарантирования стабильного использования;</w:t>
      </w:r>
    </w:p>
    <w:p w14:paraId="6B71D7DD" w14:textId="77777777" w:rsidR="00C34C70" w:rsidRDefault="00C34C70" w:rsidP="00C34C70">
      <w:r>
        <w:t> Организация бесперебойного питания технических средств;</w:t>
      </w:r>
    </w:p>
    <w:p w14:paraId="27C81D2A" w14:textId="2630A07D" w:rsidR="00C34C70" w:rsidRDefault="00C34C70" w:rsidP="00C34C70">
      <w:r>
        <w:t> 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</w:t>
      </w:r>
      <w:r w:rsidR="008816CB">
        <w:t xml:space="preserve"> </w:t>
      </w:r>
      <w:r>
        <w:t>ПЭВМ и оргтехники и сопровождению программных средств».</w:t>
      </w:r>
    </w:p>
    <w:p w14:paraId="3289928F" w14:textId="186D05E8" w:rsidR="008816CB" w:rsidRPr="00C34C70" w:rsidRDefault="008816CB" w:rsidP="00C34C70">
      <w:r>
        <w:t>ПОМЕНЯТЬ КВАДРАТЫ НА ТОЧКИ</w:t>
      </w:r>
    </w:p>
    <w:p w14:paraId="7F640B47" w14:textId="29885067" w:rsidR="00645BED" w:rsidRDefault="00645BED" w:rsidP="00645BED">
      <w:pPr>
        <w:pStyle w:val="2"/>
      </w:pPr>
      <w:bookmarkStart w:id="27" w:name="_Toc193826858"/>
      <w:r>
        <w:t>Требования к безопасности</w:t>
      </w:r>
      <w:bookmarkEnd w:id="27"/>
    </w:p>
    <w:p w14:paraId="6D813EF4" w14:textId="67DAACBC" w:rsidR="008816CB" w:rsidRPr="008816CB" w:rsidRDefault="008816CB" w:rsidP="008816CB">
      <w:proofErr w:type="gramStart"/>
      <w:r>
        <w:t>Найдете  (</w:t>
      </w:r>
      <w:proofErr w:type="gramEnd"/>
      <w:r>
        <w:t xml:space="preserve">мы не берем части кода других людей, мы не нарушаем АП и </w:t>
      </w:r>
      <w:proofErr w:type="spellStart"/>
      <w:r>
        <w:t>тд</w:t>
      </w:r>
      <w:proofErr w:type="spellEnd"/>
      <w:r>
        <w:t>) вставлять всю страницу не надо, в 1-2 предложениях отобразить про что этот закон и найти его номер.</w:t>
      </w:r>
    </w:p>
    <w:p w14:paraId="32C4A45D" w14:textId="1E02B27C" w:rsidR="007A3137" w:rsidRDefault="007A3137" w:rsidP="007A3137">
      <w:pPr>
        <w:pStyle w:val="2"/>
      </w:pPr>
      <w:bookmarkStart w:id="28" w:name="_Toc193826859"/>
      <w:r>
        <w:lastRenderedPageBreak/>
        <w:t>Требования к патентной чистоте</w:t>
      </w:r>
      <w:bookmarkEnd w:id="28"/>
    </w:p>
    <w:p w14:paraId="6886028E" w14:textId="504E3B14" w:rsidR="008816CB" w:rsidRPr="008816CB" w:rsidRDefault="008816CB" w:rsidP="008816CB">
      <w:r>
        <w:t>ГК РФ</w:t>
      </w:r>
    </w:p>
    <w:p w14:paraId="3BF80742" w14:textId="4B218FD9" w:rsidR="003A546E" w:rsidRDefault="003A546E" w:rsidP="003A546E">
      <w:pPr>
        <w:pStyle w:val="2"/>
      </w:pPr>
      <w:bookmarkStart w:id="29" w:name="_Toc193826860"/>
      <w:r>
        <w:t>Требования к перспективам развития</w:t>
      </w:r>
      <w:bookmarkEnd w:id="29"/>
    </w:p>
    <w:p w14:paraId="619852B8" w14:textId="6A38373B" w:rsidR="008816CB" w:rsidRDefault="008816CB" w:rsidP="008816CB">
      <w:r>
        <w:t>Дальнейшая перспектива развития программного продукта предполагает реализацию функций, описанных ниже:</w:t>
      </w:r>
    </w:p>
    <w:p w14:paraId="09ABBE55" w14:textId="62F2D8EB" w:rsidR="008816CB" w:rsidRPr="008816CB" w:rsidRDefault="008816CB" w:rsidP="008816CB">
      <w:r>
        <w:t xml:space="preserve">Три </w:t>
      </w:r>
      <w:proofErr w:type="gramStart"/>
      <w:r>
        <w:t>пунктика(</w:t>
      </w:r>
      <w:proofErr w:type="gramEnd"/>
      <w:r>
        <w:t xml:space="preserve">в масштабах космолета(больших)) – чтобы она не лагала, чтобы она была там цветная и </w:t>
      </w:r>
      <w:proofErr w:type="spellStart"/>
      <w:r>
        <w:t>тд</w:t>
      </w:r>
      <w:proofErr w:type="spellEnd"/>
      <w:r>
        <w:t>… мечтать глобально надо, ЧТОБЫ НЕ БЫЛО ВОПРОСОВ ПОЧЕМУ НЕ СДЕЛАЛИ СЕЙЧАС.</w:t>
      </w:r>
    </w:p>
    <w:p w14:paraId="06616391" w14:textId="197899D9" w:rsidR="0002309A" w:rsidRDefault="00127A5A" w:rsidP="00127A5A">
      <w:pPr>
        <w:pStyle w:val="1"/>
      </w:pPr>
      <w:bookmarkStart w:id="30" w:name="_Toc193826861"/>
      <w:r>
        <w:lastRenderedPageBreak/>
        <w:t>Состав и содержание рабо</w:t>
      </w:r>
      <w:r w:rsidR="0002309A">
        <w:t>т</w:t>
      </w:r>
      <w:bookmarkEnd w:id="30"/>
    </w:p>
    <w:p w14:paraId="60FAD006" w14:textId="3AE778E8" w:rsidR="008816CB" w:rsidRPr="008816CB" w:rsidRDefault="008816CB" w:rsidP="008816CB">
      <w:r>
        <w:t xml:space="preserve">Анализ требований (что мы делаем на этом этапе – настройка рабочего </w:t>
      </w:r>
      <w:proofErr w:type="gramStart"/>
      <w:r>
        <w:t>окружения(</w:t>
      </w:r>
      <w:proofErr w:type="gramEnd"/>
      <w:r>
        <w:t>что делаем), проектирование приложения, разработка игры, тестирование игры, тестирование и отладка, оптимизация и улучшение производительности.</w:t>
      </w:r>
    </w:p>
    <w:p w14:paraId="7B2062F0" w14:textId="5D163B37" w:rsidR="00127A5A" w:rsidRDefault="0002309A" w:rsidP="00127A5A">
      <w:pPr>
        <w:pStyle w:val="1"/>
      </w:pPr>
      <w:bookmarkStart w:id="31" w:name="_Toc193826862"/>
      <w:r>
        <w:lastRenderedPageBreak/>
        <w:t>Порядок разработки</w:t>
      </w:r>
      <w:bookmarkEnd w:id="31"/>
    </w:p>
    <w:p w14:paraId="38EA8C24" w14:textId="24104E06" w:rsidR="008816CB" w:rsidRDefault="008816CB" w:rsidP="008816CB">
      <w:pPr>
        <w:pStyle w:val="2"/>
      </w:pPr>
      <w:r>
        <w:t>Стадии разработки</w:t>
      </w:r>
    </w:p>
    <w:p w14:paraId="0A85F584" w14:textId="3B500911" w:rsidR="008816CB" w:rsidRDefault="008816CB" w:rsidP="008816CB">
      <w:pPr>
        <w:pStyle w:val="a0"/>
        <w:numPr>
          <w:ilvl w:val="0"/>
          <w:numId w:val="20"/>
        </w:numPr>
      </w:pPr>
      <w:r>
        <w:t>настройка рабочего окружения</w:t>
      </w:r>
    </w:p>
    <w:p w14:paraId="0878A327" w14:textId="3B8F03E1" w:rsidR="008816CB" w:rsidRDefault="008816CB" w:rsidP="008816CB">
      <w:pPr>
        <w:pStyle w:val="a0"/>
        <w:numPr>
          <w:ilvl w:val="0"/>
          <w:numId w:val="20"/>
        </w:numPr>
      </w:pPr>
      <w:r>
        <w:t>тех задание</w:t>
      </w:r>
    </w:p>
    <w:p w14:paraId="78949757" w14:textId="1D8D780A" w:rsidR="008816CB" w:rsidRDefault="008816CB" w:rsidP="008816CB">
      <w:pPr>
        <w:pStyle w:val="a0"/>
        <w:numPr>
          <w:ilvl w:val="0"/>
          <w:numId w:val="20"/>
        </w:numPr>
      </w:pPr>
      <w:r>
        <w:t>проектирование</w:t>
      </w:r>
    </w:p>
    <w:p w14:paraId="026F62B5" w14:textId="0B82DD60" w:rsidR="008816CB" w:rsidRDefault="008816CB" w:rsidP="008816CB">
      <w:pPr>
        <w:pStyle w:val="a0"/>
        <w:numPr>
          <w:ilvl w:val="0"/>
          <w:numId w:val="20"/>
        </w:numPr>
      </w:pPr>
      <w:r>
        <w:t>написание кода ПО</w:t>
      </w:r>
    </w:p>
    <w:p w14:paraId="36737275" w14:textId="208E07A2" w:rsidR="008816CB" w:rsidRDefault="008816CB" w:rsidP="008816CB">
      <w:pPr>
        <w:pStyle w:val="a0"/>
        <w:numPr>
          <w:ilvl w:val="0"/>
          <w:numId w:val="20"/>
        </w:numPr>
      </w:pPr>
      <w:r>
        <w:t>Тестирование программы</w:t>
      </w:r>
    </w:p>
    <w:p w14:paraId="03C7A853" w14:textId="66A66FC1" w:rsidR="008816CB" w:rsidRDefault="008816CB" w:rsidP="008816CB">
      <w:pPr>
        <w:pStyle w:val="a0"/>
        <w:numPr>
          <w:ilvl w:val="0"/>
          <w:numId w:val="20"/>
        </w:numPr>
      </w:pPr>
      <w:r>
        <w:t>Доработка программы</w:t>
      </w:r>
    </w:p>
    <w:p w14:paraId="1A1A20E6" w14:textId="0E8577CE" w:rsidR="008816CB" w:rsidRDefault="008816CB" w:rsidP="008816CB">
      <w:pPr>
        <w:pStyle w:val="a0"/>
        <w:numPr>
          <w:ilvl w:val="0"/>
          <w:numId w:val="20"/>
        </w:numPr>
      </w:pPr>
      <w:r>
        <w:t>Подготовка эксплуатационной документации</w:t>
      </w:r>
    </w:p>
    <w:p w14:paraId="3151CDC3" w14:textId="58B54C8F" w:rsidR="008816CB" w:rsidRDefault="008816CB" w:rsidP="008816CB">
      <w:pPr>
        <w:pStyle w:val="a0"/>
        <w:numPr>
          <w:ilvl w:val="1"/>
          <w:numId w:val="20"/>
        </w:numPr>
      </w:pPr>
      <w:r>
        <w:t>(добавить) Этапы разработки и содержание работы</w:t>
      </w:r>
    </w:p>
    <w:p w14:paraId="24F0AEE8" w14:textId="33990731" w:rsidR="008816CB" w:rsidRDefault="008816CB" w:rsidP="008816CB">
      <w:pPr>
        <w:ind w:left="851" w:firstLine="0"/>
      </w:pPr>
      <w:r>
        <w:t>Этапы разработки и содержания работ представлены в таблице 1.</w:t>
      </w:r>
    </w:p>
    <w:tbl>
      <w:tblPr>
        <w:tblStyle w:val="ac"/>
        <w:tblW w:w="0" w:type="auto"/>
        <w:tblInd w:w="851" w:type="dxa"/>
        <w:tblLook w:val="04A0" w:firstRow="1" w:lastRow="0" w:firstColumn="1" w:lastColumn="0" w:noHBand="0" w:noVBand="1"/>
      </w:tblPr>
      <w:tblGrid>
        <w:gridCol w:w="1769"/>
        <w:gridCol w:w="1961"/>
        <w:gridCol w:w="1945"/>
        <w:gridCol w:w="1804"/>
        <w:gridCol w:w="1865"/>
      </w:tblGrid>
      <w:tr w:rsidR="000E5203" w14:paraId="4E483E2A" w14:textId="77777777" w:rsidTr="00881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9" w:type="dxa"/>
          </w:tcPr>
          <w:p w14:paraId="5CB43666" w14:textId="45703338" w:rsidR="008816CB" w:rsidRPr="008816CB" w:rsidRDefault="008816CB" w:rsidP="008816CB">
            <w:pPr>
              <w:ind w:firstLine="0"/>
            </w:pPr>
            <w:r>
              <w:t>№ этапа</w:t>
            </w:r>
          </w:p>
        </w:tc>
        <w:tc>
          <w:tcPr>
            <w:tcW w:w="2039" w:type="dxa"/>
          </w:tcPr>
          <w:p w14:paraId="0897C578" w14:textId="410E16EF" w:rsidR="008816CB" w:rsidRDefault="008816CB" w:rsidP="008816CB">
            <w:pPr>
              <w:ind w:firstLine="0"/>
            </w:pPr>
            <w:r>
              <w:t>наименование</w:t>
            </w:r>
          </w:p>
        </w:tc>
        <w:tc>
          <w:tcPr>
            <w:tcW w:w="2039" w:type="dxa"/>
          </w:tcPr>
          <w:p w14:paraId="417F3AF9" w14:textId="1D007E54" w:rsidR="008816CB" w:rsidRDefault="000E5203" w:rsidP="008816CB">
            <w:pPr>
              <w:ind w:firstLine="0"/>
            </w:pPr>
            <w:r>
              <w:t>длительность</w:t>
            </w:r>
          </w:p>
        </w:tc>
        <w:tc>
          <w:tcPr>
            <w:tcW w:w="2039" w:type="dxa"/>
          </w:tcPr>
          <w:p w14:paraId="49064D01" w14:textId="4B2E3D15" w:rsidR="008816CB" w:rsidRDefault="000E5203" w:rsidP="008816CB">
            <w:pPr>
              <w:ind w:firstLine="0"/>
            </w:pPr>
            <w:r>
              <w:t>Состав работ</w:t>
            </w:r>
          </w:p>
        </w:tc>
        <w:tc>
          <w:tcPr>
            <w:tcW w:w="2039" w:type="dxa"/>
          </w:tcPr>
          <w:p w14:paraId="11C50472" w14:textId="39D8E0E1" w:rsidR="008816CB" w:rsidRDefault="000E5203" w:rsidP="008816CB">
            <w:pPr>
              <w:ind w:firstLine="0"/>
            </w:pPr>
            <w:r>
              <w:t>Результат</w:t>
            </w:r>
          </w:p>
        </w:tc>
      </w:tr>
      <w:tr w:rsidR="000E5203" w14:paraId="012EFD37" w14:textId="77777777" w:rsidTr="008816CB">
        <w:tc>
          <w:tcPr>
            <w:tcW w:w="2039" w:type="dxa"/>
          </w:tcPr>
          <w:p w14:paraId="4485A64D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649B808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6525DF80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8FC0E1C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8B6357D" w14:textId="77777777" w:rsidR="008816CB" w:rsidRDefault="008816CB" w:rsidP="008816CB">
            <w:pPr>
              <w:ind w:firstLine="0"/>
            </w:pPr>
          </w:p>
        </w:tc>
      </w:tr>
      <w:tr w:rsidR="000E5203" w14:paraId="243AD75C" w14:textId="77777777" w:rsidTr="008816CB">
        <w:tc>
          <w:tcPr>
            <w:tcW w:w="2039" w:type="dxa"/>
          </w:tcPr>
          <w:p w14:paraId="02B4E3C0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091FC23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2B82C9AE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37FE636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6CAF82D3" w14:textId="77777777" w:rsidR="008816CB" w:rsidRDefault="008816CB" w:rsidP="008816CB">
            <w:pPr>
              <w:ind w:firstLine="0"/>
            </w:pPr>
          </w:p>
        </w:tc>
      </w:tr>
      <w:tr w:rsidR="000E5203" w14:paraId="1321D089" w14:textId="77777777" w:rsidTr="008816CB">
        <w:tc>
          <w:tcPr>
            <w:tcW w:w="2039" w:type="dxa"/>
          </w:tcPr>
          <w:p w14:paraId="00649DE5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2F0A19E2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18FB5B7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13B01B2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FBD1028" w14:textId="77777777" w:rsidR="008816CB" w:rsidRDefault="008816CB" w:rsidP="008816CB">
            <w:pPr>
              <w:ind w:firstLine="0"/>
            </w:pPr>
          </w:p>
        </w:tc>
      </w:tr>
      <w:tr w:rsidR="000E5203" w14:paraId="0C1D3F39" w14:textId="77777777" w:rsidTr="008816CB">
        <w:tc>
          <w:tcPr>
            <w:tcW w:w="2039" w:type="dxa"/>
          </w:tcPr>
          <w:p w14:paraId="1349D0F1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1E177BC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1BB1408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0FC3B3D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779862C" w14:textId="77777777" w:rsidR="008816CB" w:rsidRDefault="008816CB" w:rsidP="008816CB">
            <w:pPr>
              <w:ind w:firstLine="0"/>
            </w:pPr>
          </w:p>
        </w:tc>
      </w:tr>
      <w:tr w:rsidR="000E5203" w14:paraId="34E89A62" w14:textId="77777777" w:rsidTr="008816CB">
        <w:tc>
          <w:tcPr>
            <w:tcW w:w="2039" w:type="dxa"/>
          </w:tcPr>
          <w:p w14:paraId="590F1D49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3E36079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4F8CB76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47A24EF9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8BC8FE2" w14:textId="77777777" w:rsidR="008816CB" w:rsidRDefault="008816CB" w:rsidP="008816CB">
            <w:pPr>
              <w:ind w:firstLine="0"/>
            </w:pPr>
          </w:p>
        </w:tc>
      </w:tr>
      <w:tr w:rsidR="000E5203" w14:paraId="7BC06762" w14:textId="77777777" w:rsidTr="008816CB">
        <w:tc>
          <w:tcPr>
            <w:tcW w:w="2039" w:type="dxa"/>
          </w:tcPr>
          <w:p w14:paraId="5A776DCD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32BC4743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C069D7E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24D4E7E8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6D16FF2" w14:textId="77777777" w:rsidR="008816CB" w:rsidRDefault="008816CB" w:rsidP="008816CB">
            <w:pPr>
              <w:ind w:firstLine="0"/>
            </w:pPr>
          </w:p>
        </w:tc>
      </w:tr>
      <w:tr w:rsidR="000E5203" w14:paraId="6B01BF06" w14:textId="77777777" w:rsidTr="008816CB">
        <w:tc>
          <w:tcPr>
            <w:tcW w:w="2039" w:type="dxa"/>
          </w:tcPr>
          <w:p w14:paraId="1F4B1DF4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1FC8DD27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77D8EDE4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582B4407" w14:textId="77777777" w:rsidR="008816CB" w:rsidRDefault="008816CB" w:rsidP="008816CB">
            <w:pPr>
              <w:ind w:firstLine="0"/>
            </w:pPr>
          </w:p>
        </w:tc>
        <w:tc>
          <w:tcPr>
            <w:tcW w:w="2039" w:type="dxa"/>
          </w:tcPr>
          <w:p w14:paraId="0EDDB8A8" w14:textId="77777777" w:rsidR="008816CB" w:rsidRDefault="008816CB" w:rsidP="008816CB">
            <w:pPr>
              <w:ind w:firstLine="0"/>
            </w:pPr>
          </w:p>
        </w:tc>
      </w:tr>
    </w:tbl>
    <w:p w14:paraId="10B5BE97" w14:textId="31F43550" w:rsidR="008816CB" w:rsidRPr="008816CB" w:rsidRDefault="008816CB" w:rsidP="008816CB">
      <w:pPr>
        <w:ind w:left="851" w:firstLine="0"/>
      </w:pPr>
    </w:p>
    <w:p w14:paraId="5E448EBA" w14:textId="77777777" w:rsidR="0002309A" w:rsidRPr="0002309A" w:rsidRDefault="0002309A" w:rsidP="0002309A"/>
    <w:p w14:paraId="46DFA2F2" w14:textId="4CF629AC" w:rsidR="005025A9" w:rsidRDefault="005025A9" w:rsidP="008F6FA6">
      <w:pPr>
        <w:pStyle w:val="1"/>
      </w:pPr>
      <w:bookmarkStart w:id="32" w:name="_Toc193826863"/>
      <w:r>
        <w:lastRenderedPageBreak/>
        <w:t>Требования к документированию</w:t>
      </w:r>
      <w:bookmarkEnd w:id="32"/>
    </w:p>
    <w:p w14:paraId="1AA998F5" w14:textId="1235BC79" w:rsidR="000E5203" w:rsidRPr="000E5203" w:rsidRDefault="000E5203" w:rsidP="000E5203">
      <w:r>
        <w:t xml:space="preserve">Разработанный пакет документации: техническое задание, руководство пользователя, отчет по УП(ПЗ), программа и методика испытаний. Все </w:t>
      </w:r>
      <w:proofErr w:type="gramStart"/>
      <w:r>
        <w:t>выше перечисленные</w:t>
      </w:r>
      <w:proofErr w:type="gramEnd"/>
      <w:r>
        <w:t xml:space="preserve"> документы должны быть написаны с учетом требований: ГОСТ (тут перечисляю все госты, </w:t>
      </w:r>
      <w:proofErr w:type="gramStart"/>
      <w:r>
        <w:t>все стандарты</w:t>
      </w:r>
      <w:proofErr w:type="gramEnd"/>
      <w:r>
        <w:t xml:space="preserve"> которые нужны для всех этих 4 </w:t>
      </w:r>
      <w:proofErr w:type="gramStart"/>
      <w:r>
        <w:t>док-</w:t>
      </w:r>
      <w:proofErr w:type="spellStart"/>
      <w:r>
        <w:t>ов</w:t>
      </w:r>
      <w:proofErr w:type="spellEnd"/>
      <w:proofErr w:type="gramEnd"/>
      <w:r>
        <w:t>, написать чутка про что тот или иной гост)</w:t>
      </w:r>
    </w:p>
    <w:p w14:paraId="3941664B" w14:textId="77777777" w:rsidR="0002309A" w:rsidRPr="0002309A" w:rsidRDefault="0002309A" w:rsidP="0002309A"/>
    <w:p w14:paraId="5A6F1D2C" w14:textId="73BEFF77" w:rsidR="0002309A" w:rsidRDefault="0002309A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E2B9E48" w14:textId="328C1EF6" w:rsidR="008F6FA6" w:rsidRDefault="008F6FA6" w:rsidP="008F6FA6">
      <w:pPr>
        <w:pStyle w:val="1"/>
      </w:pPr>
      <w:bookmarkStart w:id="33" w:name="_Toc193826864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3"/>
    </w:p>
    <w:p w14:paraId="44CB35B1" w14:textId="77777777" w:rsidR="000E5203" w:rsidRDefault="000E5203" w:rsidP="000E5203">
      <w:r>
        <w:t>Процесс приемки-сдачи в соответствии с установленными процедурами предусматривает следующий формат:</w:t>
      </w:r>
    </w:p>
    <w:p w14:paraId="42D79573" w14:textId="77777777" w:rsidR="000E5203" w:rsidRDefault="000E5203" w:rsidP="000E5203">
      <w:r>
        <w:t> Разработчик, являющийся автором проекта, прибывает в специально отведенную аудиторию, где представляет свою работу комиссии</w:t>
      </w:r>
    </w:p>
    <w:p w14:paraId="638D47EC" w14:textId="77777777" w:rsidR="000E5203" w:rsidRDefault="000E5203" w:rsidP="000E5203">
      <w:r>
        <w:t xml:space="preserve"> Перед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3E0D1F32" w14:textId="77777777" w:rsidR="000E5203" w:rsidRDefault="000E5203" w:rsidP="000E5203">
      <w:r>
        <w:t> Разработчик представляет проект в течение пяти минут;</w:t>
      </w:r>
    </w:p>
    <w:p w14:paraId="1872A1AD" w14:textId="77777777" w:rsidR="000E5203" w:rsidRDefault="000E5203" w:rsidP="000E5203">
      <w:r>
        <w:t> 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00B11B88" w14:textId="77777777" w:rsidR="000E5203" w:rsidRDefault="000E5203" w:rsidP="000E5203">
      <w:r>
        <w:t> В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ведомость.</w:t>
      </w:r>
    </w:p>
    <w:p w14:paraId="2579CDEE" w14:textId="77777777" w:rsidR="000E5203" w:rsidRDefault="000E5203" w:rsidP="000E5203">
      <w:r>
        <w:t> Комиссия, ответственная за приемку работы, состоит из представителей заказчика:</w:t>
      </w:r>
    </w:p>
    <w:p w14:paraId="4CDDECAB" w14:textId="77777777" w:rsidR="000E5203" w:rsidRDefault="000E5203" w:rsidP="000E5203">
      <w:r>
        <w:t xml:space="preserve"> Чистяков Геннадий Андреевич – руководитель образовательной программы по специальности «Информационные системы и программирование». </w:t>
      </w:r>
    </w:p>
    <w:p w14:paraId="448C9544" w14:textId="78CD2CDA" w:rsidR="000E5203" w:rsidRPr="000E5203" w:rsidRDefault="000E5203" w:rsidP="000E5203">
      <w:r>
        <w:t xml:space="preserve"> </w:t>
      </w:r>
      <w:proofErr w:type="spellStart"/>
      <w:r>
        <w:t>Ржаникова</w:t>
      </w:r>
      <w:proofErr w:type="spellEnd"/>
      <w:r>
        <w:t xml:space="preserve"> Елена Дмитриева – преподаватель по дисциплине МДК 05.05</w:t>
      </w:r>
    </w:p>
    <w:p w14:paraId="122F2D26" w14:textId="77777777" w:rsidR="0002309A" w:rsidRPr="0002309A" w:rsidRDefault="0002309A" w:rsidP="0002309A"/>
    <w:sectPr w:rsidR="0002309A" w:rsidRPr="0002309A" w:rsidSect="00BD02AB">
      <w:headerReference w:type="default" r:id="rId14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D1DB" w14:textId="77777777" w:rsidR="00680795" w:rsidRDefault="00680795">
      <w:pPr>
        <w:spacing w:before="0" w:line="240" w:lineRule="auto"/>
      </w:pPr>
      <w:r>
        <w:separator/>
      </w:r>
    </w:p>
  </w:endnote>
  <w:endnote w:type="continuationSeparator" w:id="0">
    <w:p w14:paraId="0A7835D1" w14:textId="77777777" w:rsidR="00680795" w:rsidRDefault="00680795">
      <w:pPr>
        <w:spacing w:before="0" w:line="240" w:lineRule="auto"/>
      </w:pPr>
      <w:r>
        <w:continuationSeparator/>
      </w:r>
    </w:p>
  </w:endnote>
  <w:endnote w:type="continuationNotice" w:id="1">
    <w:p w14:paraId="079F54F8" w14:textId="77777777" w:rsidR="00680795" w:rsidRDefault="0068079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A0A5C" w14:textId="77777777" w:rsidR="00680795" w:rsidRDefault="00680795" w:rsidP="00990EAC">
      <w:pPr>
        <w:spacing w:before="0" w:line="240" w:lineRule="auto"/>
      </w:pPr>
      <w:r>
        <w:separator/>
      </w:r>
    </w:p>
  </w:footnote>
  <w:footnote w:type="continuationSeparator" w:id="0">
    <w:p w14:paraId="27B102AF" w14:textId="77777777" w:rsidR="00680795" w:rsidRDefault="00680795" w:rsidP="00990EAC">
      <w:pPr>
        <w:spacing w:before="0" w:line="240" w:lineRule="auto"/>
      </w:pPr>
      <w:r>
        <w:continuationSeparator/>
      </w:r>
    </w:p>
  </w:footnote>
  <w:footnote w:type="continuationNotice" w:id="1">
    <w:p w14:paraId="1919E9C3" w14:textId="77777777" w:rsidR="00680795" w:rsidRDefault="0068079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6C95964"/>
    <w:multiLevelType w:val="hybridMultilevel"/>
    <w:tmpl w:val="1F5A1E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4E1220"/>
    <w:multiLevelType w:val="multilevel"/>
    <w:tmpl w:val="20468BF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569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20FC8"/>
    <w:multiLevelType w:val="hybridMultilevel"/>
    <w:tmpl w:val="5E6231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2FC5A0D"/>
    <w:multiLevelType w:val="hybridMultilevel"/>
    <w:tmpl w:val="D7A6B9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1" w15:restartNumberingAfterBreak="0">
    <w:nsid w:val="31401D48"/>
    <w:multiLevelType w:val="hybridMultilevel"/>
    <w:tmpl w:val="1ABAB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0E64DE"/>
    <w:multiLevelType w:val="hybridMultilevel"/>
    <w:tmpl w:val="5E62318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2120B08"/>
    <w:multiLevelType w:val="hybridMultilevel"/>
    <w:tmpl w:val="E7041488"/>
    <w:lvl w:ilvl="0" w:tplc="FFFFFFFF">
      <w:start w:val="1"/>
      <w:numFmt w:val="decimal"/>
      <w:lvlText w:val="%1."/>
      <w:lvlJc w:val="left"/>
      <w:pPr>
        <w:ind w:left="2422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30C7D88"/>
    <w:multiLevelType w:val="hybridMultilevel"/>
    <w:tmpl w:val="175EE1CC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362197692">
    <w:abstractNumId w:val="9"/>
  </w:num>
  <w:num w:numId="2" w16cid:durableId="2112435706">
    <w:abstractNumId w:val="0"/>
  </w:num>
  <w:num w:numId="3" w16cid:durableId="1930969503">
    <w:abstractNumId w:val="10"/>
  </w:num>
  <w:num w:numId="4" w16cid:durableId="661203790">
    <w:abstractNumId w:val="3"/>
  </w:num>
  <w:num w:numId="5" w16cid:durableId="1931617168">
    <w:abstractNumId w:val="4"/>
  </w:num>
  <w:num w:numId="6" w16cid:durableId="1100030766">
    <w:abstractNumId w:val="16"/>
  </w:num>
  <w:num w:numId="7" w16cid:durableId="428047082">
    <w:abstractNumId w:val="18"/>
  </w:num>
  <w:num w:numId="8" w16cid:durableId="497236767">
    <w:abstractNumId w:val="21"/>
  </w:num>
  <w:num w:numId="9" w16cid:durableId="1404642766">
    <w:abstractNumId w:val="22"/>
  </w:num>
  <w:num w:numId="10" w16cid:durableId="1529219372">
    <w:abstractNumId w:val="17"/>
  </w:num>
  <w:num w:numId="11" w16cid:durableId="1595701964">
    <w:abstractNumId w:val="19"/>
  </w:num>
  <w:num w:numId="12" w16cid:durableId="238446553">
    <w:abstractNumId w:val="26"/>
  </w:num>
  <w:num w:numId="13" w16cid:durableId="38672913">
    <w:abstractNumId w:val="12"/>
  </w:num>
  <w:num w:numId="14" w16cid:durableId="1870141664">
    <w:abstractNumId w:val="15"/>
  </w:num>
  <w:num w:numId="15" w16cid:durableId="459374186">
    <w:abstractNumId w:val="8"/>
  </w:num>
  <w:num w:numId="16" w16cid:durableId="449519256">
    <w:abstractNumId w:val="25"/>
  </w:num>
  <w:num w:numId="17" w16cid:durableId="1695762944">
    <w:abstractNumId w:val="20"/>
  </w:num>
  <w:num w:numId="18" w16cid:durableId="1520392488">
    <w:abstractNumId w:val="5"/>
  </w:num>
  <w:num w:numId="19" w16cid:durableId="1898934811">
    <w:abstractNumId w:val="14"/>
  </w:num>
  <w:num w:numId="20" w16cid:durableId="1938976487">
    <w:abstractNumId w:val="2"/>
  </w:num>
  <w:num w:numId="21" w16cid:durableId="1514612949">
    <w:abstractNumId w:val="7"/>
  </w:num>
  <w:num w:numId="22" w16cid:durableId="949776859">
    <w:abstractNumId w:val="11"/>
  </w:num>
  <w:num w:numId="23" w16cid:durableId="512688251">
    <w:abstractNumId w:val="6"/>
  </w:num>
  <w:num w:numId="24" w16cid:durableId="608120424">
    <w:abstractNumId w:val="1"/>
  </w:num>
  <w:num w:numId="25" w16cid:durableId="1883789295">
    <w:abstractNumId w:val="13"/>
  </w:num>
  <w:num w:numId="26" w16cid:durableId="1779370430">
    <w:abstractNumId w:val="24"/>
  </w:num>
  <w:num w:numId="27" w16cid:durableId="555509842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309A"/>
    <w:rsid w:val="00024473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8146F"/>
    <w:rsid w:val="000934BA"/>
    <w:rsid w:val="00094729"/>
    <w:rsid w:val="00096EC7"/>
    <w:rsid w:val="000A537A"/>
    <w:rsid w:val="000C0C5D"/>
    <w:rsid w:val="000C2889"/>
    <w:rsid w:val="000C2A5F"/>
    <w:rsid w:val="000C7B86"/>
    <w:rsid w:val="000C7DE5"/>
    <w:rsid w:val="000D3006"/>
    <w:rsid w:val="000D38ED"/>
    <w:rsid w:val="000D3A15"/>
    <w:rsid w:val="000E5203"/>
    <w:rsid w:val="000E6490"/>
    <w:rsid w:val="00104146"/>
    <w:rsid w:val="00106B06"/>
    <w:rsid w:val="0011316B"/>
    <w:rsid w:val="001157C8"/>
    <w:rsid w:val="001223A9"/>
    <w:rsid w:val="00122E72"/>
    <w:rsid w:val="001238DC"/>
    <w:rsid w:val="001275E2"/>
    <w:rsid w:val="00127A5A"/>
    <w:rsid w:val="0013162A"/>
    <w:rsid w:val="0013287A"/>
    <w:rsid w:val="00147C5C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1A11"/>
    <w:rsid w:val="001F3C1A"/>
    <w:rsid w:val="001F5E9C"/>
    <w:rsid w:val="001F61FC"/>
    <w:rsid w:val="00201509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13B8"/>
    <w:rsid w:val="00292B29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468A"/>
    <w:rsid w:val="00317BF7"/>
    <w:rsid w:val="00323F6E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C3829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86A7F"/>
    <w:rsid w:val="004A0E13"/>
    <w:rsid w:val="004A34C3"/>
    <w:rsid w:val="004A7A41"/>
    <w:rsid w:val="004B0C8E"/>
    <w:rsid w:val="004B0F88"/>
    <w:rsid w:val="004B7636"/>
    <w:rsid w:val="004C5524"/>
    <w:rsid w:val="004F4D49"/>
    <w:rsid w:val="005008C8"/>
    <w:rsid w:val="005017B0"/>
    <w:rsid w:val="005025A9"/>
    <w:rsid w:val="00503505"/>
    <w:rsid w:val="005040DD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D1D9F"/>
    <w:rsid w:val="005D4ECA"/>
    <w:rsid w:val="005E38E8"/>
    <w:rsid w:val="005E7941"/>
    <w:rsid w:val="005F0877"/>
    <w:rsid w:val="005F0B98"/>
    <w:rsid w:val="006007E9"/>
    <w:rsid w:val="006030ED"/>
    <w:rsid w:val="0060505C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80795"/>
    <w:rsid w:val="00695763"/>
    <w:rsid w:val="006A3648"/>
    <w:rsid w:val="006A4E6C"/>
    <w:rsid w:val="006A534C"/>
    <w:rsid w:val="006A5DFD"/>
    <w:rsid w:val="006B27C2"/>
    <w:rsid w:val="006D422E"/>
    <w:rsid w:val="006D46A3"/>
    <w:rsid w:val="006E3476"/>
    <w:rsid w:val="006E4457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7B43"/>
    <w:rsid w:val="00741EC2"/>
    <w:rsid w:val="00742650"/>
    <w:rsid w:val="0074459F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A6C97"/>
    <w:rsid w:val="007B2E9D"/>
    <w:rsid w:val="007B79AA"/>
    <w:rsid w:val="007C2693"/>
    <w:rsid w:val="007C5DA6"/>
    <w:rsid w:val="007C648D"/>
    <w:rsid w:val="007C6517"/>
    <w:rsid w:val="007D189A"/>
    <w:rsid w:val="007D18D6"/>
    <w:rsid w:val="007E7DEB"/>
    <w:rsid w:val="007E7E19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3C68"/>
    <w:rsid w:val="008816CB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27D45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6324"/>
    <w:rsid w:val="00957C73"/>
    <w:rsid w:val="00962BF3"/>
    <w:rsid w:val="0096798D"/>
    <w:rsid w:val="00970E98"/>
    <w:rsid w:val="009730DA"/>
    <w:rsid w:val="00973E3D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B766F"/>
    <w:rsid w:val="009C15AC"/>
    <w:rsid w:val="009C1E84"/>
    <w:rsid w:val="009C2712"/>
    <w:rsid w:val="009C36DE"/>
    <w:rsid w:val="009C5201"/>
    <w:rsid w:val="009C62A8"/>
    <w:rsid w:val="009C6785"/>
    <w:rsid w:val="009C6F52"/>
    <w:rsid w:val="009C7BF6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871D9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4CE5"/>
    <w:rsid w:val="00AF478D"/>
    <w:rsid w:val="00AF7668"/>
    <w:rsid w:val="00B06B73"/>
    <w:rsid w:val="00B125F0"/>
    <w:rsid w:val="00B27F07"/>
    <w:rsid w:val="00B3164A"/>
    <w:rsid w:val="00B32BB5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B0350"/>
    <w:rsid w:val="00BB41FD"/>
    <w:rsid w:val="00BB7AEE"/>
    <w:rsid w:val="00BC17B4"/>
    <w:rsid w:val="00BC283C"/>
    <w:rsid w:val="00BD02AB"/>
    <w:rsid w:val="00BD2B75"/>
    <w:rsid w:val="00BD442E"/>
    <w:rsid w:val="00BD738C"/>
    <w:rsid w:val="00BE39B8"/>
    <w:rsid w:val="00BE71FF"/>
    <w:rsid w:val="00BF0033"/>
    <w:rsid w:val="00BF44A4"/>
    <w:rsid w:val="00BF7BFF"/>
    <w:rsid w:val="00C00974"/>
    <w:rsid w:val="00C035AA"/>
    <w:rsid w:val="00C105A1"/>
    <w:rsid w:val="00C10B2D"/>
    <w:rsid w:val="00C11E33"/>
    <w:rsid w:val="00C122F9"/>
    <w:rsid w:val="00C1681F"/>
    <w:rsid w:val="00C17699"/>
    <w:rsid w:val="00C2408C"/>
    <w:rsid w:val="00C34C70"/>
    <w:rsid w:val="00C435ED"/>
    <w:rsid w:val="00C44F52"/>
    <w:rsid w:val="00C52A0D"/>
    <w:rsid w:val="00C54F79"/>
    <w:rsid w:val="00C61DF4"/>
    <w:rsid w:val="00C66C45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476C"/>
    <w:rsid w:val="00D065A6"/>
    <w:rsid w:val="00D1204C"/>
    <w:rsid w:val="00D16464"/>
    <w:rsid w:val="00D1695C"/>
    <w:rsid w:val="00D20EFB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443C6"/>
    <w:rsid w:val="00D54ECC"/>
    <w:rsid w:val="00D664C5"/>
    <w:rsid w:val="00D7189D"/>
    <w:rsid w:val="00D730CA"/>
    <w:rsid w:val="00D801DF"/>
    <w:rsid w:val="00D815CF"/>
    <w:rsid w:val="00D86307"/>
    <w:rsid w:val="00D92F70"/>
    <w:rsid w:val="00D94F64"/>
    <w:rsid w:val="00D978E4"/>
    <w:rsid w:val="00DA33AC"/>
    <w:rsid w:val="00DA64D0"/>
    <w:rsid w:val="00DA6582"/>
    <w:rsid w:val="00DB0DFE"/>
    <w:rsid w:val="00DB67CB"/>
    <w:rsid w:val="00DC0F31"/>
    <w:rsid w:val="00DC22C2"/>
    <w:rsid w:val="00DC575A"/>
    <w:rsid w:val="00DC5FE1"/>
    <w:rsid w:val="00DD2B98"/>
    <w:rsid w:val="00DD4754"/>
    <w:rsid w:val="00DE03C1"/>
    <w:rsid w:val="00DE18B5"/>
    <w:rsid w:val="00DF09F4"/>
    <w:rsid w:val="00E02E0B"/>
    <w:rsid w:val="00E0593E"/>
    <w:rsid w:val="00E208B0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7651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3D4C"/>
    <w:rsid w:val="00EB4084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64527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1418"/>
    <w:rsid w:val="00FD2100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Unresolved Mention"/>
    <w:basedOn w:val="a2"/>
    <w:uiPriority w:val="99"/>
    <w:semiHidden/>
    <w:unhideWhenUsed/>
    <w:rsid w:val="00A87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github-hobby-projects/simple_snake_no_men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github-hobby-projects/simple_snake_no_men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github-hobby-projects/simple_snake_no_men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{9C5F8FB1-CB4D-4F8F-8FD4-C85A634A807D}</b:Guid>
    <b:RefOrder>1</b:RefOrder>
  </b:Source>
</b:Sourc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6045A0-7B61-43CF-A1FE-2E7AC8732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539</TotalTime>
  <Pages>16</Pages>
  <Words>2240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Максим Шильников</cp:lastModifiedBy>
  <cp:revision>6</cp:revision>
  <cp:lastPrinted>2019-07-22T11:48:00Z</cp:lastPrinted>
  <dcterms:created xsi:type="dcterms:W3CDTF">2026-02-04T07:02:00Z</dcterms:created>
  <dcterms:modified xsi:type="dcterms:W3CDTF">2026-02-04T16:04:00Z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