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A20F" w14:textId="468F46CF" w:rsidR="008C517C" w:rsidRPr="005C59FC" w:rsidRDefault="007C063B" w:rsidP="008C517C">
      <w:pPr>
        <w:shd w:val="clear" w:color="auto" w:fill="FFFFFF"/>
        <w:ind w:firstLine="0"/>
        <w:jc w:val="center"/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 w:rsidR="008C517C" w:rsidRPr="005C59FC">
        <w:rPr>
          <w:rFonts w:eastAsiaTheme="minorHAnsi"/>
          <w:noProof/>
        </w:rPr>
        <w:drawing>
          <wp:inline distT="0" distB="0" distL="0" distR="0" wp14:anchorId="60CB1489" wp14:editId="69DFAF59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C7DE" w14:textId="77777777" w:rsidR="008C517C" w:rsidRPr="005C59FC" w:rsidRDefault="008C517C" w:rsidP="008C517C">
      <w:pPr>
        <w:shd w:val="clear" w:color="auto" w:fill="FFFFFF"/>
        <w:spacing w:line="276" w:lineRule="auto"/>
        <w:jc w:val="center"/>
        <w:rPr>
          <w:b/>
          <w:bCs/>
        </w:rPr>
      </w:pPr>
    </w:p>
    <w:p w14:paraId="6C8B7087" w14:textId="77777777" w:rsidR="008C517C" w:rsidRPr="005C59FC" w:rsidRDefault="008C517C" w:rsidP="008C517C">
      <w:pPr>
        <w:spacing w:line="276" w:lineRule="auto"/>
        <w:ind w:left="5103" w:firstLine="0"/>
      </w:pPr>
      <w:r w:rsidRPr="005C59FC">
        <w:t>УТВЕРЖДАЮ</w:t>
      </w:r>
    </w:p>
    <w:p w14:paraId="3C68E5ED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103" w:firstLine="0"/>
        <w:rPr>
          <w:bCs/>
        </w:rPr>
      </w:pPr>
      <w:r w:rsidRPr="005C59FC">
        <w:rPr>
          <w:bCs/>
        </w:rPr>
        <w:t>Преподаватель по профильной дисциплине</w:t>
      </w:r>
    </w:p>
    <w:p w14:paraId="1F498ABE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</w:pPr>
      <w:r w:rsidRPr="005C59FC">
        <w:t>_____________________________________</w:t>
      </w:r>
    </w:p>
    <w:p w14:paraId="635C661A" w14:textId="6855FAE0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bCs/>
        </w:rPr>
      </w:pPr>
      <w:r w:rsidRPr="005C59FC">
        <w:rPr>
          <w:i/>
          <w:vertAlign w:val="superscript"/>
        </w:rPr>
        <w:t>(</w:t>
      </w:r>
      <w:r w:rsidR="00623F77" w:rsidRPr="005C59FC">
        <w:rPr>
          <w:i/>
          <w:vertAlign w:val="superscript"/>
        </w:rPr>
        <w:t>должность, ФИО</w:t>
      </w:r>
      <w:r w:rsidRPr="005C59FC">
        <w:rPr>
          <w:i/>
          <w:caps/>
          <w:vertAlign w:val="superscript"/>
        </w:rPr>
        <w:t>)</w:t>
      </w:r>
    </w:p>
    <w:p w14:paraId="6AC5CD6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rPr>
          <w:caps/>
        </w:rPr>
      </w:pPr>
      <w:r w:rsidRPr="005C59FC">
        <w:t>_____________________________________</w:t>
      </w:r>
    </w:p>
    <w:p w14:paraId="4166FAEF" w14:textId="21FF4399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i/>
          <w:vertAlign w:val="superscript"/>
        </w:rPr>
      </w:pPr>
      <w:r w:rsidRPr="005C59FC">
        <w:rPr>
          <w:i/>
          <w:vertAlign w:val="superscript"/>
        </w:rPr>
        <w:t>(</w:t>
      </w:r>
      <w:r w:rsidR="00D61F20">
        <w:rPr>
          <w:i/>
          <w:vertAlign w:val="superscript"/>
        </w:rPr>
        <w:t>п</w:t>
      </w:r>
      <w:r w:rsidRPr="005C59FC">
        <w:rPr>
          <w:i/>
          <w:vertAlign w:val="superscript"/>
        </w:rPr>
        <w:t>одпись)</w:t>
      </w:r>
    </w:p>
    <w:p w14:paraId="26B573F9" w14:textId="7A31D9DD" w:rsidR="008C517C" w:rsidRPr="005C59FC" w:rsidRDefault="00623F77" w:rsidP="008C517C">
      <w:pPr>
        <w:spacing w:line="276" w:lineRule="auto"/>
        <w:ind w:left="5103" w:firstLine="0"/>
        <w:textAlignment w:val="baseline"/>
      </w:pPr>
      <w:r w:rsidRPr="005C59FC">
        <w:t>Дата «_</w:t>
      </w:r>
      <w:r w:rsidR="008C517C" w:rsidRPr="005C59FC">
        <w:t>__» _________</w:t>
      </w:r>
      <w:r w:rsidRPr="005C59FC">
        <w:t>__</w:t>
      </w:r>
      <w:r w:rsidR="008C517C" w:rsidRPr="005C59FC">
        <w:t>_______ 202__ год</w:t>
      </w:r>
    </w:p>
    <w:p w14:paraId="1A2EE66F" w14:textId="77777777" w:rsidR="008C517C" w:rsidRPr="005C59FC" w:rsidRDefault="008C517C" w:rsidP="008C517C">
      <w:pPr>
        <w:shd w:val="clear" w:color="auto" w:fill="FFFFFF"/>
        <w:spacing w:line="276" w:lineRule="auto"/>
        <w:ind w:left="5387"/>
        <w:jc w:val="center"/>
        <w:rPr>
          <w:bCs/>
        </w:rPr>
      </w:pPr>
    </w:p>
    <w:p w14:paraId="1AA72367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905E4B0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222E53E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5FC142EE" w14:textId="7CA63C5D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Игра «</w:t>
      </w:r>
      <w:r w:rsidR="008C309C">
        <w:rPr>
          <w:b/>
          <w:bCs/>
          <w:lang w:eastAsia="en-US"/>
        </w:rPr>
        <w:t>Змейка</w:t>
      </w:r>
      <w:r w:rsidRPr="005C59FC">
        <w:rPr>
          <w:b/>
          <w:bCs/>
          <w:lang w:eastAsia="en-US"/>
        </w:rPr>
        <w:t>»</w:t>
      </w:r>
    </w:p>
    <w:p w14:paraId="14318246" w14:textId="77777777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Программа и методика испытаний</w:t>
      </w:r>
    </w:p>
    <w:p w14:paraId="4BF67C89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p w14:paraId="4A1475DA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8C517C" w:rsidRPr="005C59FC" w14:paraId="4A70485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DF9FD1F" w14:textId="3E365CC1" w:rsidR="008C517C" w:rsidRPr="005C59FC" w:rsidRDefault="00CF0AA0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Шильников Максим Юрьевич</w:t>
            </w:r>
          </w:p>
        </w:tc>
      </w:tr>
      <w:tr w:rsidR="008C517C" w:rsidRPr="005C59FC" w14:paraId="4DB819A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5093B5F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(Ф.И.О. обучающегося)</w:t>
            </w:r>
          </w:p>
        </w:tc>
      </w:tr>
      <w:tr w:rsidR="008C517C" w:rsidRPr="005C59FC" w14:paraId="25D70D79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ABCBE2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09.02.07 Информационные системы и программирование</w:t>
            </w:r>
          </w:p>
        </w:tc>
      </w:tr>
      <w:tr w:rsidR="008C517C" w:rsidRPr="005C59FC" w14:paraId="3886114C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62C9CBE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(специальность)</w:t>
            </w:r>
          </w:p>
        </w:tc>
      </w:tr>
      <w:tr w:rsidR="008C517C" w:rsidRPr="005C59FC" w14:paraId="13BF9280" w14:textId="77777777" w:rsidTr="00D55383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0A525625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  <w:tr w:rsidR="008C517C" w:rsidRPr="005C59FC" w14:paraId="020D7E97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3763EFCC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0FF340E6" w14:textId="11E0CF0C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ИСПк-</w:t>
            </w:r>
            <w:r w:rsidR="00CF0AA0">
              <w:rPr>
                <w:rFonts w:eastAsiaTheme="minorHAnsi"/>
                <w:lang w:eastAsia="en-US"/>
              </w:rPr>
              <w:t>2</w:t>
            </w:r>
            <w:r w:rsidRPr="005C59FC">
              <w:rPr>
                <w:rFonts w:eastAsiaTheme="minorHAnsi"/>
                <w:lang w:eastAsia="en-US"/>
              </w:rPr>
              <w:t>0</w:t>
            </w:r>
            <w:r w:rsidR="00CF0AA0">
              <w:rPr>
                <w:rFonts w:eastAsiaTheme="minorHAnsi"/>
                <w:lang w:eastAsia="en-US"/>
              </w:rPr>
              <w:t>3</w:t>
            </w:r>
            <w:r w:rsidRPr="005C59FC">
              <w:rPr>
                <w:rFonts w:eastAsiaTheme="minorHAnsi"/>
                <w:lang w:eastAsia="en-US"/>
              </w:rPr>
              <w:t>-5</w:t>
            </w:r>
            <w:r w:rsidR="00CF0AA0">
              <w:rPr>
                <w:rFonts w:eastAsiaTheme="minorHAnsi"/>
                <w:lang w:eastAsia="en-US"/>
              </w:rPr>
              <w:t>2</w:t>
            </w:r>
            <w:r w:rsidRPr="005C59FC">
              <w:rPr>
                <w:rFonts w:eastAsiaTheme="minorHAnsi"/>
                <w:lang w:eastAsia="en-US"/>
              </w:rPr>
              <w:t>-00</w:t>
            </w:r>
          </w:p>
        </w:tc>
      </w:tr>
      <w:tr w:rsidR="008C517C" w:rsidRPr="005C59FC" w14:paraId="50746EAE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5ABE21D3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4B24739F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</w:tbl>
    <w:p w14:paraId="7B29F69D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3E6DD3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C194AC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F715078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928D81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7EF6FC03" w14:textId="4B2CAC7E" w:rsidR="008C517C" w:rsidRPr="005C59FC" w:rsidRDefault="008C517C" w:rsidP="001E34C7">
      <w:pPr>
        <w:shd w:val="clear" w:color="auto" w:fill="FFFFFF"/>
        <w:ind w:firstLine="0"/>
        <w:jc w:val="center"/>
      </w:pPr>
    </w:p>
    <w:p w14:paraId="0BE24C4C" w14:textId="77777777" w:rsidR="00191ECA" w:rsidRPr="005C59FC" w:rsidRDefault="00191ECA" w:rsidP="001E34C7">
      <w:pPr>
        <w:shd w:val="clear" w:color="auto" w:fill="FFFFFF"/>
        <w:ind w:firstLine="0"/>
        <w:jc w:val="center"/>
      </w:pPr>
    </w:p>
    <w:p w14:paraId="7AA5AABF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40946782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ACA8D2" w14:textId="0A6CA43C" w:rsidR="00191ECA" w:rsidRPr="005C59FC" w:rsidRDefault="008C517C" w:rsidP="00191ECA">
      <w:pPr>
        <w:shd w:val="clear" w:color="auto" w:fill="FFFFFF"/>
        <w:ind w:firstLine="0"/>
        <w:jc w:val="center"/>
        <w:rPr>
          <w:rFonts w:eastAsiaTheme="minorHAnsi"/>
          <w:lang w:eastAsia="en-US"/>
        </w:rPr>
      </w:pPr>
      <w:r w:rsidRPr="005C59FC">
        <w:t>Киров, 202</w:t>
      </w:r>
      <w:r w:rsidR="00CF0AA0">
        <w:t>6</w:t>
      </w:r>
      <w:r w:rsidRPr="005C59FC">
        <w:t xml:space="preserve"> г.</w:t>
      </w:r>
      <w:r w:rsidR="00191ECA" w:rsidRPr="005C59FC">
        <w:rPr>
          <w:rFonts w:eastAsiaTheme="minorHAnsi"/>
          <w:lang w:eastAsia="en-US"/>
        </w:rPr>
        <w:br w:type="page"/>
      </w:r>
    </w:p>
    <w:p w14:paraId="77EC12B7" w14:textId="675FF319" w:rsidR="00191ECA" w:rsidRPr="005C59FC" w:rsidRDefault="00191ECA" w:rsidP="00981AE3">
      <w:pPr>
        <w:pStyle w:val="vguHeader"/>
      </w:pPr>
      <w:r w:rsidRPr="005C59FC">
        <w:lastRenderedPageBreak/>
        <w:t>Аннотация</w:t>
      </w:r>
    </w:p>
    <w:p w14:paraId="333D9B70" w14:textId="77777777" w:rsidR="00191ECA" w:rsidRPr="005C59FC" w:rsidRDefault="00191ECA" w:rsidP="00191ECA">
      <w:r w:rsidRPr="005C59FC">
        <w:t>Настоящая Программа и методика испытаний автоматизированной информационной системы 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370F1618" w14:textId="57FCE1EB" w:rsidR="00191ECA" w:rsidRPr="00040E89" w:rsidRDefault="00191ECA" w:rsidP="00040E89">
      <w:pPr>
        <w:pStyle w:val="afc"/>
        <w:spacing w:before="240" w:after="0"/>
        <w:rPr>
          <w:i/>
          <w:iCs/>
          <w:color w:val="000000" w:themeColor="text1"/>
          <w:sz w:val="24"/>
        </w:rPr>
      </w:pPr>
      <w:r w:rsidRPr="005C59FC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ГОСТ </w:t>
      </w:r>
      <w:r w:rsidR="004D0305" w:rsidRPr="005C59FC">
        <w:rPr>
          <w:color w:val="000000" w:themeColor="text1"/>
          <w:sz w:val="24"/>
        </w:rPr>
        <w:t>34.603–92</w:t>
      </w:r>
      <w:r w:rsidRPr="005C59FC">
        <w:rPr>
          <w:color w:val="000000" w:themeColor="text1"/>
          <w:sz w:val="24"/>
        </w:rPr>
        <w:t>.</w:t>
      </w:r>
    </w:p>
    <w:p w14:paraId="208E49F8" w14:textId="77777777" w:rsidR="00191ECA" w:rsidRPr="005C59FC" w:rsidRDefault="00191ECA">
      <w:pPr>
        <w:spacing w:before="0" w:after="200" w:line="276" w:lineRule="auto"/>
        <w:ind w:firstLine="0"/>
        <w:contextualSpacing w:val="0"/>
        <w:jc w:val="left"/>
        <w:rPr>
          <w:b/>
          <w:caps/>
        </w:rPr>
      </w:pPr>
      <w:r w:rsidRPr="005C59FC">
        <w:br w:type="page"/>
      </w:r>
    </w:p>
    <w:p w14:paraId="7B3CC18C" w14:textId="0395B004" w:rsidR="00990EAC" w:rsidRPr="005C59FC" w:rsidRDefault="00990EAC" w:rsidP="00A6518F">
      <w:pPr>
        <w:pStyle w:val="vguCContentName"/>
        <w:rPr>
          <w:szCs w:val="24"/>
        </w:rPr>
      </w:pPr>
      <w:r w:rsidRPr="005C59FC">
        <w:rPr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0A769E9D" w14:textId="5C684F88" w:rsidR="00442256" w:rsidRPr="005C59FC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620CCAD8" w14:textId="1441EBF9" w:rsidR="006E1591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5C59FC">
            <w:fldChar w:fldCharType="begin"/>
          </w:r>
          <w:r w:rsidRPr="005C59FC">
            <w:instrText xml:space="preserve"> TOC \o "1-3" \h \z \u </w:instrText>
          </w:r>
          <w:r w:rsidRPr="005C59FC">
            <w:fldChar w:fldCharType="separate"/>
          </w:r>
          <w:hyperlink w:anchor="_Toc193826813" w:history="1">
            <w:r w:rsidR="006E1591" w:rsidRPr="009F5B74">
              <w:rPr>
                <w:rStyle w:val="a6"/>
              </w:rPr>
              <w:t>1</w:t>
            </w:r>
            <w:r w:rsidR="006E1591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1591" w:rsidRPr="009F5B74">
              <w:rPr>
                <w:rStyle w:val="a6"/>
              </w:rPr>
              <w:t>Объект испытаний</w:t>
            </w:r>
            <w:r w:rsidR="006E1591">
              <w:rPr>
                <w:webHidden/>
              </w:rPr>
              <w:tab/>
            </w:r>
            <w:r w:rsidR="006E1591">
              <w:rPr>
                <w:webHidden/>
              </w:rPr>
              <w:fldChar w:fldCharType="begin"/>
            </w:r>
            <w:r w:rsidR="006E1591">
              <w:rPr>
                <w:webHidden/>
              </w:rPr>
              <w:instrText xml:space="preserve"> PAGEREF _Toc193826813 \h </w:instrText>
            </w:r>
            <w:r w:rsidR="006E1591">
              <w:rPr>
                <w:webHidden/>
              </w:rPr>
            </w:r>
            <w:r w:rsidR="006E1591"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4</w:t>
            </w:r>
            <w:r w:rsidR="006E1591">
              <w:rPr>
                <w:webHidden/>
              </w:rPr>
              <w:fldChar w:fldCharType="end"/>
            </w:r>
          </w:hyperlink>
        </w:p>
        <w:p w14:paraId="1FCE9C1C" w14:textId="5421AD8D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4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479744" w14:textId="7FCA9BDE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5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Комплектность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82F547" w14:textId="6A5FEF74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6" w:history="1">
            <w:r w:rsidRPr="009F5B74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087C03" w14:textId="1D4512E2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7" w:history="1">
            <w:r w:rsidRPr="009F5B74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8A430D" w14:textId="4C6F0A8F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8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руководящих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3B19E5" w14:textId="7F60CB92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9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5D4DAB" w14:textId="1154044B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0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Организации,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F796D0B" w14:textId="1D6BCA22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1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590342" w14:textId="7A747992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2" w:history="1">
            <w:r w:rsidRPr="009F5B74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1DEC0A9" w14:textId="0BBF536B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3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991EA63" w14:textId="1E92C346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4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D9AD61" w14:textId="3EFEDDA6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5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DD6524" w14:textId="11B90A5C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6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7DD625" w14:textId="618D5072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7" w:history="1">
            <w:r w:rsidRPr="009F5B74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Условия и порядок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08D0888" w14:textId="04E12D5C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8" w:history="1">
            <w:r w:rsidRPr="009F5B74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Материально-техническое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8D20FF" w14:textId="05A3A81B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9" w:history="1">
            <w:r w:rsidRPr="009F5B74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37BD70" w14:textId="03EBBA42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0" w:history="1">
            <w:r w:rsidRPr="009F5B74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76B539F" w14:textId="2E38636B" w:rsidR="006E1591" w:rsidRDefault="006E1591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1" w:history="1">
            <w:r w:rsidRPr="009F5B74">
              <w:rPr>
                <w:rStyle w:val="a6"/>
              </w:rPr>
              <w:t>Приложение А.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73BDC0" w14:textId="0563FA3E" w:rsidR="006E1591" w:rsidRDefault="006E1591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2" w:history="1">
            <w:r w:rsidRPr="009F5B74">
              <w:rPr>
                <w:rStyle w:val="a6"/>
              </w:rPr>
              <w:t>Приложение Б.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Протокол проведения приемочных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3354E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CF0F4E1" w14:textId="4FAAAF1D" w:rsidR="00442256" w:rsidRPr="005C59FC" w:rsidRDefault="00442256" w:rsidP="0023221D">
          <w:r w:rsidRPr="005C59FC">
            <w:rPr>
              <w:b/>
              <w:bCs/>
              <w:szCs w:val="24"/>
            </w:rPr>
            <w:fldChar w:fldCharType="end"/>
          </w:r>
        </w:p>
      </w:sdtContent>
    </w:sdt>
    <w:p w14:paraId="4DB9FE6F" w14:textId="544B907C" w:rsidR="005A4E60" w:rsidRPr="005C59FC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 w:rsidRPr="005C59FC">
        <w:rPr>
          <w:bCs/>
          <w:noProof/>
        </w:rPr>
        <w:br w:type="page"/>
      </w:r>
    </w:p>
    <w:p w14:paraId="7ED03DFC" w14:textId="66A4A2E1" w:rsidR="00191ECA" w:rsidRPr="005C59FC" w:rsidRDefault="00191ECA" w:rsidP="00191ECA">
      <w:pPr>
        <w:pStyle w:val="1"/>
      </w:pPr>
      <w:bookmarkStart w:id="0" w:name="_Toc193826813"/>
      <w:bookmarkStart w:id="1" w:name="_Toc74526610"/>
      <w:bookmarkStart w:id="2" w:name="_Toc128474254"/>
      <w:r w:rsidRPr="005C59FC">
        <w:lastRenderedPageBreak/>
        <w:t>Объект испытаний</w:t>
      </w:r>
      <w:bookmarkEnd w:id="0"/>
      <w:r w:rsidRPr="005C59FC">
        <w:t xml:space="preserve"> </w:t>
      </w:r>
    </w:p>
    <w:p w14:paraId="15E6DB72" w14:textId="59299056" w:rsidR="00191ECA" w:rsidRPr="005C59FC" w:rsidRDefault="00191ECA" w:rsidP="00191ECA">
      <w:pPr>
        <w:pStyle w:val="2"/>
      </w:pPr>
      <w:bookmarkStart w:id="3" w:name="_Toc193826814"/>
      <w:r w:rsidRPr="005C59FC">
        <w:t>Наименование системы</w:t>
      </w:r>
      <w:bookmarkEnd w:id="3"/>
    </w:p>
    <w:p w14:paraId="2A9317B9" w14:textId="72C984E5" w:rsidR="00191ECA" w:rsidRPr="009C62DF" w:rsidRDefault="009C62DF" w:rsidP="009C62DF">
      <w:r w:rsidRPr="009C62DF">
        <w:t>Игра «Змейка»</w:t>
      </w:r>
      <w:r>
        <w:t xml:space="preserve"> </w:t>
      </w:r>
      <w:r w:rsidR="004262D7">
        <w:t>–</w:t>
      </w:r>
      <w:r>
        <w:t xml:space="preserve"> </w:t>
      </w:r>
      <w:r w:rsidRPr="009C62DF">
        <w:t>современная реализация классической аркадной игры Snake на языке Python с использованием библиотеки Tkinter.</w:t>
      </w:r>
    </w:p>
    <w:p w14:paraId="547D514C" w14:textId="25E861CE" w:rsidR="00191ECA" w:rsidRPr="005C59FC" w:rsidRDefault="00191ECA" w:rsidP="00191ECA">
      <w:pPr>
        <w:pStyle w:val="2"/>
      </w:pPr>
      <w:bookmarkStart w:id="4" w:name="_Toc193826815"/>
      <w:r w:rsidRPr="005C59FC">
        <w:t>Комплектность АС</w:t>
      </w:r>
      <w:bookmarkEnd w:id="4"/>
    </w:p>
    <w:p w14:paraId="50BDB3CC" w14:textId="6F657254" w:rsidR="009C62DF" w:rsidRPr="009C62DF" w:rsidRDefault="009C62DF" w:rsidP="009C62DF">
      <w:r w:rsidRPr="009C62DF">
        <w:rPr>
          <w:lang w:val="pl-PL"/>
        </w:rPr>
        <w:t>Исходные коды</w:t>
      </w:r>
      <w:r>
        <w:rPr>
          <w:lang w:val="pl-PL"/>
        </w:rPr>
        <w:t>,</w:t>
      </w:r>
      <w:r>
        <w:t xml:space="preserve"> ф</w:t>
      </w:r>
      <w:r w:rsidRPr="009C62DF">
        <w:rPr>
          <w:lang w:val="pl-PL"/>
        </w:rPr>
        <w:t xml:space="preserve">айл </w:t>
      </w:r>
      <w:r>
        <w:t>«</w:t>
      </w:r>
      <w:r w:rsidRPr="009C62DF">
        <w:rPr>
          <w:lang w:val="pl-PL"/>
        </w:rPr>
        <w:t>main.py</w:t>
      </w:r>
      <w:r>
        <w:t>»</w:t>
      </w:r>
      <w:r w:rsidRPr="009C62DF">
        <w:rPr>
          <w:lang w:val="pl-PL"/>
        </w:rPr>
        <w:t xml:space="preserve"> (точка входа</w:t>
      </w:r>
      <w:r>
        <w:t>)</w:t>
      </w:r>
      <w:r w:rsidRPr="009C62DF">
        <w:t>,</w:t>
      </w:r>
      <w:r w:rsidR="00515D04" w:rsidRPr="00515D04">
        <w:t xml:space="preserve"> </w:t>
      </w:r>
      <w:r>
        <w:t>файл зависимостей «</w:t>
      </w:r>
      <w:r w:rsidRPr="009C62DF">
        <w:rPr>
          <w:lang w:val="pl-PL"/>
        </w:rPr>
        <w:t>requirements.txt</w:t>
      </w:r>
      <w:r>
        <w:t>»</w:t>
      </w:r>
      <w:r w:rsidRPr="009C62DF">
        <w:t>,</w:t>
      </w:r>
      <w:r>
        <w:t xml:space="preserve"> конфигурационный файл «</w:t>
      </w:r>
      <w:r w:rsidRPr="009C62DF">
        <w:rPr>
          <w:lang w:val="pl-PL"/>
        </w:rPr>
        <w:t>config.ini</w:t>
      </w:r>
      <w:r>
        <w:t>»</w:t>
      </w:r>
      <w:r>
        <w:rPr>
          <w:lang w:val="pl-PL"/>
        </w:rPr>
        <w:t>,</w:t>
      </w:r>
      <w:r>
        <w:t xml:space="preserve"> ресурсы</w:t>
      </w:r>
      <w:r w:rsidRPr="009C62DF">
        <w:rPr>
          <w:lang w:val="pl-PL"/>
        </w:rPr>
        <w:t xml:space="preserve"> (фоновые изображения, иконка)</w:t>
      </w:r>
      <w:r w:rsidRPr="009C62DF">
        <w:t>,</w:t>
      </w:r>
      <w:r>
        <w:t xml:space="preserve"> д</w:t>
      </w:r>
      <w:r w:rsidRPr="009C62DF">
        <w:rPr>
          <w:lang w:val="pl-PL"/>
        </w:rPr>
        <w:t>окументация (Руководство пользователя, настоящее ПМИ)</w:t>
      </w:r>
      <w:r>
        <w:rPr>
          <w:lang w:val="pl-PL"/>
        </w:rPr>
        <w:t xml:space="preserve">, </w:t>
      </w:r>
      <w:r>
        <w:t>файл «</w:t>
      </w:r>
      <w:r w:rsidRPr="009C62DF">
        <w:rPr>
          <w:lang w:val="pl-PL"/>
        </w:rPr>
        <w:t>Dockerfile</w:t>
      </w:r>
      <w:r>
        <w:t>»</w:t>
      </w:r>
      <w:r>
        <w:rPr>
          <w:lang w:val="pl-PL"/>
        </w:rPr>
        <w:t xml:space="preserve"> </w:t>
      </w:r>
      <w:r>
        <w:t xml:space="preserve">с </w:t>
      </w:r>
      <w:r>
        <w:rPr>
          <w:lang w:val="en-US"/>
        </w:rPr>
        <w:t>Docker</w:t>
      </w:r>
      <w:r w:rsidRPr="009C62DF">
        <w:t xml:space="preserve"> </w:t>
      </w:r>
      <w:r>
        <w:t>образом</w:t>
      </w:r>
      <w:r w:rsidRPr="009C62DF">
        <w:rPr>
          <w:lang w:val="pl-PL"/>
        </w:rPr>
        <w:t>;</w:t>
      </w:r>
    </w:p>
    <w:p w14:paraId="6C2511C2" w14:textId="652720A8" w:rsidR="00191ECA" w:rsidRPr="009C62DF" w:rsidRDefault="00191ECA" w:rsidP="00191ECA">
      <w:pPr>
        <w:rPr>
          <w:lang w:val="pl-PL"/>
        </w:rPr>
      </w:pPr>
      <w:r w:rsidRPr="009C62DF">
        <w:rPr>
          <w:lang w:val="pl-PL"/>
        </w:rPr>
        <w:br w:type="page"/>
      </w:r>
    </w:p>
    <w:p w14:paraId="794047BB" w14:textId="5AE96A3F" w:rsidR="00A63893" w:rsidRPr="005C59FC" w:rsidRDefault="00191ECA" w:rsidP="00C10B2D">
      <w:pPr>
        <w:pStyle w:val="1"/>
      </w:pPr>
      <w:bookmarkStart w:id="5" w:name="_Toc193826816"/>
      <w:r w:rsidRPr="005C59FC">
        <w:lastRenderedPageBreak/>
        <w:t>Цель испытаний</w:t>
      </w:r>
      <w:bookmarkEnd w:id="5"/>
    </w:p>
    <w:p w14:paraId="36F81FF2" w14:textId="566C6A35" w:rsidR="00191ECA" w:rsidRPr="009C62DF" w:rsidRDefault="009C62DF" w:rsidP="009C62DF">
      <w:r w:rsidRPr="009C62DF">
        <w:rPr>
          <w:lang w:val="pl-PL"/>
        </w:rPr>
        <w:t>Проверить соответствие игры заявленным функциональным и нефункциональным требованиям</w:t>
      </w:r>
      <w:r w:rsidRPr="009C62DF">
        <w:t xml:space="preserve">, </w:t>
      </w:r>
      <w:r>
        <w:t>а также у</w:t>
      </w:r>
      <w:r w:rsidRPr="009C62DF">
        <w:rPr>
          <w:lang w:val="pl-PL"/>
        </w:rPr>
        <w:t>бедиться в стабильной работе всех сцен и игровых механик</w:t>
      </w:r>
      <w:r w:rsidRPr="009C62DF">
        <w:t xml:space="preserve">, </w:t>
      </w:r>
      <w:r>
        <w:t>в</w:t>
      </w:r>
      <w:r w:rsidRPr="009C62DF">
        <w:rPr>
          <w:lang w:val="pl-PL"/>
        </w:rPr>
        <w:t>ыявить возможные ошибки и недочёты логики</w:t>
      </w:r>
      <w:r>
        <w:t xml:space="preserve"> и п</w:t>
      </w:r>
      <w:r w:rsidRPr="009C62DF">
        <w:rPr>
          <w:lang w:val="pl-PL"/>
        </w:rPr>
        <w:t>одтвердить готовность программного продукта к использованию.</w:t>
      </w:r>
    </w:p>
    <w:p w14:paraId="379EBD6A" w14:textId="67EE5330" w:rsidR="00191ECA" w:rsidRPr="009C62DF" w:rsidRDefault="00191ECA" w:rsidP="00191ECA">
      <w:r w:rsidRPr="009C62DF">
        <w:br w:type="page"/>
      </w:r>
    </w:p>
    <w:p w14:paraId="564A69A1" w14:textId="35A25EEC" w:rsidR="00BE73DE" w:rsidRPr="005C59FC" w:rsidRDefault="00BE73DE" w:rsidP="00BE73DE">
      <w:pPr>
        <w:pStyle w:val="1"/>
      </w:pPr>
      <w:bookmarkStart w:id="6" w:name="_Toc193826817"/>
      <w:r w:rsidRPr="005C59FC">
        <w:lastRenderedPageBreak/>
        <w:t>Общие положения</w:t>
      </w:r>
      <w:bookmarkEnd w:id="6"/>
      <w:r w:rsidRPr="005C59FC">
        <w:t xml:space="preserve"> </w:t>
      </w:r>
    </w:p>
    <w:p w14:paraId="7FC316A2" w14:textId="52BDABEA" w:rsidR="00BE73DE" w:rsidRPr="005C59FC" w:rsidRDefault="00BE73DE" w:rsidP="00BE73DE">
      <w:pPr>
        <w:pStyle w:val="2"/>
        <w:rPr>
          <w:szCs w:val="24"/>
        </w:rPr>
      </w:pPr>
      <w:bookmarkStart w:id="7" w:name="_Toc135483142"/>
      <w:bookmarkStart w:id="8" w:name="_Toc161917658"/>
      <w:bookmarkStart w:id="9" w:name="_Toc193826818"/>
      <w:r w:rsidRPr="005C59FC">
        <w:rPr>
          <w:szCs w:val="24"/>
        </w:rPr>
        <w:t>Перечень руководящих документов</w:t>
      </w:r>
      <w:bookmarkEnd w:id="7"/>
      <w:bookmarkEnd w:id="8"/>
      <w:bookmarkEnd w:id="9"/>
    </w:p>
    <w:p w14:paraId="0CFC575B" w14:textId="2F529A34" w:rsidR="00BE73DE" w:rsidRPr="00A01C0C" w:rsidRDefault="00A01C0C" w:rsidP="00A01C0C">
      <w:r w:rsidRPr="00A01C0C">
        <w:t xml:space="preserve">ГОСТ </w:t>
      </w:r>
      <w:r w:rsidR="004D0305" w:rsidRPr="00A01C0C">
        <w:t>34.603–92 «</w:t>
      </w:r>
      <w:r w:rsidRPr="00A01C0C">
        <w:t xml:space="preserve">Информационная технология. Виды испытаний автоматизированных систем», </w:t>
      </w:r>
      <w:r>
        <w:t>т</w:t>
      </w:r>
      <w:r w:rsidRPr="00A01C0C">
        <w:t xml:space="preserve">ехническое задание на разработку игры «Змейка», </w:t>
      </w:r>
      <w:r>
        <w:t>р</w:t>
      </w:r>
      <w:r w:rsidRPr="00A01C0C">
        <w:t xml:space="preserve">уководство пользователя, </w:t>
      </w:r>
      <w:r>
        <w:t>файл «</w:t>
      </w:r>
      <w:r w:rsidRPr="00A01C0C">
        <w:t>README.md</w:t>
      </w:r>
      <w:r>
        <w:t>»</w:t>
      </w:r>
      <w:r w:rsidRPr="00A01C0C">
        <w:t xml:space="preserve"> </w:t>
      </w:r>
      <w:r>
        <w:t xml:space="preserve">в </w:t>
      </w:r>
      <w:r w:rsidRPr="00A01C0C">
        <w:t>репозитори</w:t>
      </w:r>
      <w:r>
        <w:t>и</w:t>
      </w:r>
      <w:r w:rsidRPr="00A01C0C">
        <w:t>.</w:t>
      </w:r>
    </w:p>
    <w:p w14:paraId="7A483A30" w14:textId="603218B6" w:rsidR="00BE73DE" w:rsidRPr="005C59FC" w:rsidRDefault="00BE73DE" w:rsidP="00BE73DE">
      <w:pPr>
        <w:pStyle w:val="2"/>
        <w:rPr>
          <w:szCs w:val="24"/>
        </w:rPr>
      </w:pPr>
      <w:bookmarkStart w:id="10" w:name="_Toc135483143"/>
      <w:bookmarkStart w:id="11" w:name="_Toc161917659"/>
      <w:bookmarkStart w:id="12" w:name="_Toc193826819"/>
      <w:r w:rsidRPr="005C59FC">
        <w:rPr>
          <w:szCs w:val="24"/>
        </w:rPr>
        <w:t>Место и продолжительность испытаний</w:t>
      </w:r>
      <w:bookmarkEnd w:id="10"/>
      <w:bookmarkEnd w:id="11"/>
      <w:bookmarkEnd w:id="12"/>
    </w:p>
    <w:p w14:paraId="7CEAF746" w14:textId="6A9CBD69" w:rsidR="00BE73DE" w:rsidRPr="004D0305" w:rsidRDefault="004D0305" w:rsidP="004D0305">
      <w:r w:rsidRPr="004D0305">
        <w:t>Место проведения: личный компьютер разработчика</w:t>
      </w:r>
      <w:r w:rsidR="00416D77" w:rsidRPr="00416D77">
        <w:t xml:space="preserve">, </w:t>
      </w:r>
      <w:r w:rsidR="00416D77">
        <w:t>а п</w:t>
      </w:r>
      <w:r w:rsidRPr="004D0305">
        <w:t xml:space="preserve">родолжительность: </w:t>
      </w:r>
      <w:r>
        <w:t>все время отведенное на приемно-сдаточные процедуры</w:t>
      </w:r>
      <w:r w:rsidRPr="004D0305">
        <w:t>.</w:t>
      </w:r>
    </w:p>
    <w:p w14:paraId="3FED2EA9" w14:textId="2DDD0DB7" w:rsidR="00BE73DE" w:rsidRPr="005C59FC" w:rsidRDefault="00BE73DE" w:rsidP="00BE73DE">
      <w:pPr>
        <w:pStyle w:val="2"/>
        <w:rPr>
          <w:szCs w:val="24"/>
        </w:rPr>
      </w:pPr>
      <w:bookmarkStart w:id="13" w:name="_Toc135483144"/>
      <w:bookmarkStart w:id="14" w:name="_Toc161917660"/>
      <w:bookmarkStart w:id="15" w:name="_Toc193826820"/>
      <w:r w:rsidRPr="005C59FC">
        <w:rPr>
          <w:szCs w:val="24"/>
        </w:rPr>
        <w:t>Организации, участвующие в испытаниях</w:t>
      </w:r>
      <w:bookmarkEnd w:id="13"/>
      <w:bookmarkEnd w:id="14"/>
      <w:bookmarkEnd w:id="15"/>
    </w:p>
    <w:p w14:paraId="1463EFBD" w14:textId="26F25029" w:rsidR="00BE73DE" w:rsidRPr="005C59FC" w:rsidRDefault="004262D7" w:rsidP="004262D7">
      <w:pPr>
        <w:ind w:firstLine="0"/>
      </w:pPr>
      <w:r>
        <w:t>Исполнитель – студент группы ИСПк-203-52-00 Шильников М.Ю</w:t>
      </w:r>
      <w:r w:rsidRPr="004262D7">
        <w:t xml:space="preserve">, </w:t>
      </w:r>
      <w:r>
        <w:t>Заказчик – комиссия ВятГУ.</w:t>
      </w:r>
    </w:p>
    <w:p w14:paraId="0B9E2337" w14:textId="1D04D025" w:rsidR="00BE73DE" w:rsidRPr="005C59FC" w:rsidRDefault="00BE73DE" w:rsidP="00BE73DE">
      <w:pPr>
        <w:pStyle w:val="2"/>
        <w:rPr>
          <w:szCs w:val="24"/>
        </w:rPr>
      </w:pPr>
      <w:bookmarkStart w:id="16" w:name="_Toc135483145"/>
      <w:bookmarkStart w:id="17" w:name="_Toc161917661"/>
      <w:bookmarkStart w:id="18" w:name="_Toc193826821"/>
      <w:r w:rsidRPr="005C59FC">
        <w:rPr>
          <w:szCs w:val="24"/>
        </w:rPr>
        <w:t>Перечень предъявляемых на испытания документов</w:t>
      </w:r>
      <w:bookmarkEnd w:id="16"/>
      <w:bookmarkEnd w:id="17"/>
      <w:bookmarkEnd w:id="18"/>
    </w:p>
    <w:p w14:paraId="5CB1D8F5" w14:textId="7EBF6DF0" w:rsidR="00BE73DE" w:rsidRPr="005C59FC" w:rsidRDefault="00EA7E8A" w:rsidP="00EA7E8A">
      <w:pPr>
        <w:ind w:firstLine="0"/>
      </w:pPr>
      <w:r>
        <w:t>Настоящая программа и методика испытаний</w:t>
      </w:r>
      <w:r w:rsidRPr="00EA7E8A">
        <w:t xml:space="preserve">, </w:t>
      </w:r>
      <w:r>
        <w:t>руководство пользователя</w:t>
      </w:r>
      <w:r w:rsidRPr="00EA7E8A">
        <w:t xml:space="preserve">, </w:t>
      </w:r>
      <w:r>
        <w:t>исходный код программы</w:t>
      </w:r>
      <w:r w:rsidRPr="00EA7E8A">
        <w:t xml:space="preserve">, </w:t>
      </w:r>
      <w:r>
        <w:t>техническое задание.</w:t>
      </w:r>
    </w:p>
    <w:p w14:paraId="3DEFAD66" w14:textId="2EDBFAEC" w:rsidR="00BE73DE" w:rsidRPr="005C59FC" w:rsidRDefault="00BE73DE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38600864" w14:textId="74C455A9" w:rsidR="00592879" w:rsidRPr="005C59FC" w:rsidRDefault="002D6241" w:rsidP="00592879">
      <w:pPr>
        <w:pStyle w:val="1"/>
      </w:pPr>
      <w:bookmarkStart w:id="19" w:name="_Toc193826822"/>
      <w:r w:rsidRPr="005C59FC">
        <w:lastRenderedPageBreak/>
        <w:t>Объем испытаний</w:t>
      </w:r>
      <w:bookmarkEnd w:id="19"/>
    </w:p>
    <w:p w14:paraId="41078D8B" w14:textId="693DE3B6" w:rsidR="00F91124" w:rsidRDefault="002D6241" w:rsidP="00A52CF3">
      <w:pPr>
        <w:pStyle w:val="2"/>
        <w:rPr>
          <w:szCs w:val="24"/>
        </w:rPr>
      </w:pPr>
      <w:bookmarkStart w:id="20" w:name="_Toc135483147"/>
      <w:bookmarkStart w:id="21" w:name="_Toc161917663"/>
      <w:bookmarkStart w:id="22" w:name="_Toc193826823"/>
      <w:r w:rsidRPr="005C59FC">
        <w:rPr>
          <w:szCs w:val="24"/>
        </w:rPr>
        <w:t>Перечень этапов испытаний и проверок</w:t>
      </w:r>
      <w:bookmarkEnd w:id="20"/>
      <w:bookmarkEnd w:id="21"/>
      <w:bookmarkEnd w:id="22"/>
    </w:p>
    <w:p w14:paraId="65EE1272" w14:textId="72B844C0" w:rsidR="00206282" w:rsidRDefault="00206282" w:rsidP="00206282">
      <w:r>
        <w:t>Этапы испытаний и проверок:</w:t>
      </w:r>
    </w:p>
    <w:p w14:paraId="3BE21C1E" w14:textId="6CAB38F6" w:rsidR="00206282" w:rsidRDefault="00206282" w:rsidP="00206282">
      <w:pPr>
        <w:pStyle w:val="vguList2"/>
        <w:ind w:firstLine="709"/>
      </w:pPr>
      <w:r>
        <w:t>проверка комплектности и документации;</w:t>
      </w:r>
    </w:p>
    <w:p w14:paraId="6C5D7DFE" w14:textId="4B040559" w:rsidR="00206282" w:rsidRDefault="00206282" w:rsidP="00206282">
      <w:pPr>
        <w:pStyle w:val="vguList2"/>
        <w:ind w:firstLine="709"/>
      </w:pPr>
      <w:r>
        <w:t>функциональное тестирование;</w:t>
      </w:r>
    </w:p>
    <w:p w14:paraId="59B763F8" w14:textId="7227C8C7" w:rsidR="00206282" w:rsidRDefault="00206282" w:rsidP="00206282">
      <w:pPr>
        <w:pStyle w:val="vguList2"/>
        <w:ind w:firstLine="709"/>
      </w:pPr>
      <w:r>
        <w:t>тестирование интерфейса и управления;</w:t>
      </w:r>
    </w:p>
    <w:p w14:paraId="6B83141B" w14:textId="0DC0E03F" w:rsidR="00206282" w:rsidRDefault="00206282" w:rsidP="00206282">
      <w:pPr>
        <w:pStyle w:val="vguList2"/>
        <w:ind w:firstLine="709"/>
      </w:pPr>
      <w:r>
        <w:t>тестирование на устойчивость и обработку ошибок;</w:t>
      </w:r>
    </w:p>
    <w:p w14:paraId="1EA7490C" w14:textId="10335418" w:rsidR="00206282" w:rsidRDefault="00206282" w:rsidP="00206282">
      <w:pPr>
        <w:pStyle w:val="vguList2"/>
        <w:ind w:firstLine="709"/>
      </w:pPr>
      <w:r>
        <w:t>нагрузочное тестирование (длительная игра);</w:t>
      </w:r>
    </w:p>
    <w:p w14:paraId="312FCCA9" w14:textId="262B4DBB" w:rsidR="00206282" w:rsidRPr="00206282" w:rsidRDefault="00206282" w:rsidP="00206282">
      <w:pPr>
        <w:pStyle w:val="vguList2"/>
        <w:ind w:firstLine="709"/>
      </w:pPr>
      <w:r>
        <w:t>проверка сборки.</w:t>
      </w:r>
    </w:p>
    <w:p w14:paraId="4D0F4268" w14:textId="0B541A80" w:rsidR="00A52CF3" w:rsidRDefault="002D6241" w:rsidP="00A52CF3">
      <w:pPr>
        <w:pStyle w:val="2"/>
        <w:rPr>
          <w:szCs w:val="24"/>
        </w:rPr>
      </w:pPr>
      <w:bookmarkStart w:id="23" w:name="_Toc161917664"/>
      <w:bookmarkStart w:id="24" w:name="_Toc193826824"/>
      <w:r w:rsidRPr="005C59FC">
        <w:rPr>
          <w:szCs w:val="24"/>
        </w:rPr>
        <w:t>Последовательность проведения</w:t>
      </w:r>
      <w:bookmarkEnd w:id="23"/>
      <w:bookmarkEnd w:id="24"/>
    </w:p>
    <w:p w14:paraId="64930245" w14:textId="243C6483" w:rsidR="00206282" w:rsidRPr="00206282" w:rsidRDefault="00206282" w:rsidP="00206282">
      <w:r w:rsidRPr="00206282">
        <w:t>Согласно Приложению А (Методика проведения испытаний).</w:t>
      </w:r>
    </w:p>
    <w:p w14:paraId="52EDEC11" w14:textId="5AC7C3BD" w:rsidR="00A52CF3" w:rsidRDefault="002D6241" w:rsidP="00847368">
      <w:pPr>
        <w:pStyle w:val="2"/>
        <w:rPr>
          <w:szCs w:val="24"/>
        </w:rPr>
      </w:pPr>
      <w:bookmarkStart w:id="25" w:name="_Toc161917665"/>
      <w:bookmarkStart w:id="26" w:name="_Toc193826825"/>
      <w:r w:rsidRPr="005C59FC">
        <w:rPr>
          <w:szCs w:val="24"/>
        </w:rPr>
        <w:t>Требования по испытаниям программных средств</w:t>
      </w:r>
      <w:bookmarkEnd w:id="25"/>
      <w:bookmarkEnd w:id="26"/>
    </w:p>
    <w:p w14:paraId="2A7F7D1F" w14:textId="4E6899FC" w:rsidR="00206282" w:rsidRPr="00206282" w:rsidRDefault="00206282" w:rsidP="00206282">
      <w:r>
        <w:t>Полное прохождение всех проверок из таблицы А.1</w:t>
      </w:r>
      <w:r w:rsidRPr="00206282">
        <w:t>,</w:t>
      </w:r>
      <w:r>
        <w:t xml:space="preserve"> отсутствие критических ошибок и вылетов программы</w:t>
      </w:r>
      <w:r w:rsidRPr="00206282">
        <w:t>,</w:t>
      </w:r>
      <w:r>
        <w:t xml:space="preserve"> соответствие поведения игры описанию в руководстве пользователя.</w:t>
      </w:r>
    </w:p>
    <w:p w14:paraId="65EBEE70" w14:textId="7BBDEE04" w:rsidR="00847368" w:rsidRPr="005C59FC" w:rsidRDefault="002D6241" w:rsidP="00535150">
      <w:pPr>
        <w:pStyle w:val="2"/>
        <w:rPr>
          <w:szCs w:val="24"/>
        </w:rPr>
      </w:pPr>
      <w:bookmarkStart w:id="27" w:name="_Toc161917666"/>
      <w:bookmarkStart w:id="28" w:name="_Toc193826826"/>
      <w:r w:rsidRPr="005C59FC">
        <w:rPr>
          <w:szCs w:val="24"/>
        </w:rPr>
        <w:t>Перечень работ, проводимых после завершения испытаний</w:t>
      </w:r>
      <w:bookmarkEnd w:id="27"/>
      <w:bookmarkEnd w:id="28"/>
    </w:p>
    <w:p w14:paraId="406106AA" w14:textId="008CBBFB" w:rsidR="002D6241" w:rsidRPr="005C59FC" w:rsidRDefault="00206282" w:rsidP="00206282">
      <w:r>
        <w:t>Исправление выявленных замечаний (при наличии)</w:t>
      </w:r>
      <w:r w:rsidRPr="00206282">
        <w:t xml:space="preserve">, </w:t>
      </w:r>
      <w:r>
        <w:t>подготовка итогового отчёта</w:t>
      </w:r>
      <w:r w:rsidRPr="00206282">
        <w:t xml:space="preserve">, </w:t>
      </w:r>
      <w:r>
        <w:t>передача финальной версии заказчику.</w:t>
      </w:r>
    </w:p>
    <w:p w14:paraId="12268ADC" w14:textId="6BA9DE1B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41CED6DE" w14:textId="4268A77E" w:rsidR="00592879" w:rsidRPr="005C59FC" w:rsidRDefault="002D6241" w:rsidP="00E61B22">
      <w:pPr>
        <w:pStyle w:val="1"/>
        <w:rPr>
          <w:szCs w:val="24"/>
        </w:rPr>
      </w:pPr>
      <w:bookmarkStart w:id="29" w:name="_Toc135483151"/>
      <w:bookmarkStart w:id="30" w:name="_Toc161917667"/>
      <w:bookmarkStart w:id="31" w:name="_Toc193826827"/>
      <w:r w:rsidRPr="005C59FC">
        <w:rPr>
          <w:szCs w:val="24"/>
        </w:rPr>
        <w:lastRenderedPageBreak/>
        <w:t>Условия и порядок проведения испытаний</w:t>
      </w:r>
      <w:bookmarkEnd w:id="29"/>
      <w:bookmarkEnd w:id="30"/>
      <w:bookmarkEnd w:id="31"/>
    </w:p>
    <w:p w14:paraId="43EE75AC" w14:textId="7D912188" w:rsidR="000664F4" w:rsidRPr="005C59FC" w:rsidRDefault="00F16149" w:rsidP="00F16149">
      <w:r>
        <w:t>Испытания проводятся в интерактивном режиме. Тестировщик запускает игру, последовательно проходит все экраны и игровые сценарии. Требования к окружению: Python 3.12, установленные зависимости из requirements.txt.</w:t>
      </w:r>
    </w:p>
    <w:p w14:paraId="6AFA4005" w14:textId="1D76FF9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92F632B" w14:textId="13929902" w:rsidR="00E61B22" w:rsidRPr="005C59FC" w:rsidRDefault="002D6241" w:rsidP="00E61B22">
      <w:pPr>
        <w:pStyle w:val="1"/>
        <w:rPr>
          <w:szCs w:val="24"/>
        </w:rPr>
      </w:pPr>
      <w:bookmarkStart w:id="32" w:name="_Toc135483152"/>
      <w:bookmarkStart w:id="33" w:name="_Toc161917668"/>
      <w:bookmarkStart w:id="34" w:name="_Toc193826828"/>
      <w:r w:rsidRPr="005C59FC">
        <w:rPr>
          <w:szCs w:val="24"/>
        </w:rPr>
        <w:lastRenderedPageBreak/>
        <w:t>Материально-техническое обеспечение испытаний</w:t>
      </w:r>
      <w:bookmarkEnd w:id="32"/>
      <w:bookmarkEnd w:id="33"/>
      <w:bookmarkEnd w:id="34"/>
    </w:p>
    <w:p w14:paraId="7A04A2B0" w14:textId="550068BF" w:rsidR="002D6241" w:rsidRPr="005C59FC" w:rsidRDefault="00AD6A95" w:rsidP="00AD6A95">
      <w:r>
        <w:t>Персональный компьютер</w:t>
      </w:r>
      <w:r w:rsidRPr="00AD6A95">
        <w:t xml:space="preserve">, </w:t>
      </w:r>
      <w:r>
        <w:t>операционная система Windows</w:t>
      </w:r>
      <w:r w:rsidRPr="00AD6A95">
        <w:t>,</w:t>
      </w:r>
      <w:r>
        <w:t xml:space="preserve"> установленный Python 3.12</w:t>
      </w:r>
      <w:r w:rsidRPr="00AD6A95">
        <w:t xml:space="preserve">, </w:t>
      </w:r>
      <w:r>
        <w:t>библиотеки из файла зависимостей «</w:t>
      </w:r>
      <w:r w:rsidRPr="009C62DF">
        <w:rPr>
          <w:lang w:val="pl-PL"/>
        </w:rPr>
        <w:t>requirements.txt</w:t>
      </w:r>
      <w:r>
        <w:t>».</w:t>
      </w:r>
    </w:p>
    <w:p w14:paraId="0724ECEF" w14:textId="2EA2455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7B2062F0" w14:textId="066E001A" w:rsidR="00127A5A" w:rsidRPr="005C59FC" w:rsidRDefault="002D6241" w:rsidP="00127A5A">
      <w:pPr>
        <w:pStyle w:val="1"/>
        <w:rPr>
          <w:szCs w:val="24"/>
        </w:rPr>
      </w:pPr>
      <w:bookmarkStart w:id="35" w:name="_Toc135483153"/>
      <w:bookmarkStart w:id="36" w:name="_Toc161917669"/>
      <w:bookmarkStart w:id="37" w:name="_Toc193826829"/>
      <w:r w:rsidRPr="005C59FC">
        <w:rPr>
          <w:szCs w:val="24"/>
        </w:rPr>
        <w:lastRenderedPageBreak/>
        <w:t>Метрологическое обеспечение испытаний</w:t>
      </w:r>
      <w:bookmarkEnd w:id="35"/>
      <w:bookmarkEnd w:id="36"/>
      <w:bookmarkEnd w:id="37"/>
    </w:p>
    <w:p w14:paraId="4506A908" w14:textId="264C3D08" w:rsidR="002D6241" w:rsidRPr="005C59FC" w:rsidRDefault="00AD6A95" w:rsidP="002D6241">
      <w:r w:rsidRPr="00AD6A95">
        <w:t>Не требуется (программный продукт не содержит измерительных функций).</w:t>
      </w:r>
    </w:p>
    <w:p w14:paraId="0C68FFDE" w14:textId="332C9030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EEEEB7E" w14:textId="5BD74355" w:rsidR="002D6241" w:rsidRPr="005C59FC" w:rsidRDefault="002D6241" w:rsidP="008F6FA6">
      <w:pPr>
        <w:pStyle w:val="1"/>
      </w:pPr>
      <w:bookmarkStart w:id="38" w:name="_Toc193826830"/>
      <w:r w:rsidRPr="005C59FC">
        <w:lastRenderedPageBreak/>
        <w:t>Отчетность</w:t>
      </w:r>
      <w:bookmarkEnd w:id="38"/>
    </w:p>
    <w:p w14:paraId="1469C55B" w14:textId="58527134" w:rsidR="00AD6A95" w:rsidRDefault="00AD6A95" w:rsidP="00AD6A95">
      <w:r>
        <w:t>Протокол проведения приёмочных испытаний (Приложение Б)</w:t>
      </w:r>
      <w:r w:rsidR="009649A0">
        <w:t>.</w:t>
      </w:r>
    </w:p>
    <w:p w14:paraId="4BDF8A15" w14:textId="59C12B95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5F0BE001" w14:textId="6FE6B9FB" w:rsidR="002D6241" w:rsidRPr="005C59FC" w:rsidRDefault="002D6241" w:rsidP="00981AE3">
      <w:pPr>
        <w:pStyle w:val="vguAdditionName"/>
      </w:pPr>
      <w:bookmarkStart w:id="39" w:name="_Toc161917671"/>
      <w:bookmarkStart w:id="40" w:name="_Toc193826831"/>
      <w:r w:rsidRPr="005C59FC">
        <w:lastRenderedPageBreak/>
        <w:t>Методика проведения испытаний</w:t>
      </w:r>
      <w:bookmarkEnd w:id="39"/>
      <w:bookmarkEnd w:id="40"/>
    </w:p>
    <w:p w14:paraId="02F61E5E" w14:textId="64966C54" w:rsidR="00993EC2" w:rsidRDefault="00F54692" w:rsidP="00993EC2">
      <w:r w:rsidRPr="005C59FC">
        <w:t>Методика проведения испытаний программного продукта предполагает последовательное выполнение в указанном порядке действий, указанных в таблице А.1.</w:t>
      </w:r>
    </w:p>
    <w:p w14:paraId="79C6C29B" w14:textId="77777777" w:rsidR="00623F77" w:rsidRPr="005C59FC" w:rsidRDefault="00623F77" w:rsidP="00993EC2"/>
    <w:p w14:paraId="1C490F62" w14:textId="2947AA55" w:rsidR="002D6241" w:rsidRPr="005C59FC" w:rsidRDefault="00653FDC" w:rsidP="00167952">
      <w:pPr>
        <w:pStyle w:val="vgutTableName"/>
      </w:pPr>
      <w:r w:rsidRPr="005C59FC">
        <w:t xml:space="preserve">Таблица А.1 – </w:t>
      </w:r>
      <w:r w:rsidR="00F54692" w:rsidRPr="005C59FC">
        <w:t>Порядок</w:t>
      </w:r>
      <w:r w:rsidRPr="005C59FC">
        <w:t xml:space="preserve"> проведения испытаний</w:t>
      </w:r>
    </w:p>
    <w:tbl>
      <w:tblPr>
        <w:tblW w:w="1020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8"/>
        <w:gridCol w:w="2743"/>
        <w:gridCol w:w="2457"/>
        <w:gridCol w:w="4408"/>
      </w:tblGrid>
      <w:tr w:rsidR="00653FDC" w:rsidRPr="005C59FC" w14:paraId="0E2E5C76" w14:textId="77777777" w:rsidTr="00E2311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A4CD2" w14:textId="4028B85B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№ п.п.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01E909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Наименование проверки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55C275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Выполняемые действия</w:t>
            </w: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1C138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ascii="Calibri" w:eastAsia="SimSun" w:hAnsi="Calibri" w:cs="Arial"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Ожидаемый результат</w:t>
            </w:r>
          </w:p>
        </w:tc>
      </w:tr>
      <w:tr w:rsidR="00653FDC" w:rsidRPr="005C59FC" w14:paraId="371FCC20" w14:textId="77777777" w:rsidTr="00E2311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9DD503" w14:textId="6A55586E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901AC21" w14:textId="2E868A77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комплектности и запуска</w:t>
            </w: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175CEE1" w14:textId="26673DA3" w:rsidR="00E23113" w:rsidRPr="00E23113" w:rsidRDefault="00E23113" w:rsidP="00E2311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 xml:space="preserve">Запуск 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через </w:t>
            </w:r>
            <w:r w:rsidR="00515D04">
              <w:rPr>
                <w:rFonts w:eastAsia="SimSun" w:cs="Times New Roman"/>
                <w:szCs w:val="24"/>
                <w:lang w:eastAsia="ar-SA"/>
              </w:rPr>
              <w:t>исполняемый файл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«</w:t>
            </w:r>
            <w:r w:rsidR="00515D04">
              <w:rPr>
                <w:rFonts w:eastAsia="SimSun" w:cs="Times New Roman"/>
                <w:szCs w:val="24"/>
                <w:lang w:val="en-US" w:eastAsia="ar-SA"/>
              </w:rPr>
              <w:t>Snake</w:t>
            </w:r>
            <w:r w:rsidR="00515D04" w:rsidRPr="00515D04">
              <w:rPr>
                <w:rFonts w:eastAsia="SimSun" w:cs="Times New Roman"/>
                <w:szCs w:val="24"/>
                <w:lang w:eastAsia="ar-SA"/>
              </w:rPr>
              <w:t>-</w:t>
            </w:r>
            <w:r w:rsidR="00515D04">
              <w:rPr>
                <w:rFonts w:eastAsia="SimSun" w:cs="Times New Roman"/>
                <w:szCs w:val="24"/>
                <w:lang w:val="en-US" w:eastAsia="ar-SA"/>
              </w:rPr>
              <w:t>game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>.</w:t>
            </w:r>
            <w:r w:rsidR="00515D04">
              <w:rPr>
                <w:rFonts w:eastAsia="SimSun" w:cs="Times New Roman"/>
                <w:szCs w:val="24"/>
                <w:lang w:val="en-US" w:eastAsia="ar-SA"/>
              </w:rPr>
              <w:t>exe</w:t>
            </w:r>
            <w:r>
              <w:rPr>
                <w:rFonts w:eastAsia="SimSun" w:cs="Times New Roman"/>
                <w:szCs w:val="24"/>
                <w:lang w:eastAsia="ar-SA"/>
              </w:rPr>
              <w:t>»</w:t>
            </w:r>
          </w:p>
          <w:p w14:paraId="5035583C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86E584" w14:textId="572624FF" w:rsidR="00653FDC" w:rsidRPr="00515D04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Игра запускается, появляется экран загрузки</w:t>
            </w:r>
            <w:r w:rsidR="00515D04" w:rsidRPr="00515D04">
              <w:rPr>
                <w:rFonts w:eastAsia="SimSun" w:cs="Times New Roman"/>
                <w:szCs w:val="24"/>
                <w:lang w:eastAsia="ar-SA"/>
              </w:rPr>
              <w:t xml:space="preserve"> </w:t>
            </w:r>
            <w:r w:rsidR="00515D04">
              <w:rPr>
                <w:rFonts w:eastAsia="SimSun" w:cs="Times New Roman"/>
                <w:szCs w:val="24"/>
                <w:lang w:eastAsia="ar-SA"/>
              </w:rPr>
              <w:t>и меню</w:t>
            </w:r>
          </w:p>
        </w:tc>
      </w:tr>
      <w:tr w:rsidR="00653FDC" w:rsidRPr="005C59FC" w14:paraId="6A0C0344" w14:textId="77777777" w:rsidTr="00E23113">
        <w:tc>
          <w:tcPr>
            <w:tcW w:w="598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E6B2ED" w14:textId="672E6C5E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1CFF" w14:textId="3AC79FD7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Переход по сценам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0F84" w14:textId="26FB32FC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 xml:space="preserve">Клик по кнопке </w:t>
            </w:r>
            <w:r>
              <w:rPr>
                <w:rFonts w:eastAsia="SimSun" w:cs="Times New Roman"/>
                <w:szCs w:val="24"/>
                <w:lang w:eastAsia="ar-SA"/>
              </w:rPr>
              <w:t>«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>Start</w:t>
            </w:r>
            <w:r>
              <w:rPr>
                <w:rFonts w:eastAsia="SimSun" w:cs="Times New Roman"/>
                <w:szCs w:val="24"/>
                <w:lang w:eastAsia="ar-SA"/>
              </w:rPr>
              <w:t>»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 xml:space="preserve"> →</w:t>
            </w:r>
            <w:r>
              <w:rPr>
                <w:rFonts w:eastAsia="SimSun" w:cs="Times New Roman"/>
                <w:szCs w:val="24"/>
                <w:lang w:eastAsia="ar-SA"/>
              </w:rPr>
              <w:t> 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>игра</w:t>
            </w:r>
            <w:r>
              <w:rPr>
                <w:rFonts w:eastAsia="SimSun" w:cs="Times New Roman"/>
                <w:szCs w:val="24"/>
                <w:lang w:eastAsia="ar-SA"/>
              </w:rPr>
              <w:t> 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>→</w:t>
            </w:r>
            <w:r>
              <w:rPr>
                <w:rFonts w:eastAsia="SimSun" w:cs="Times New Roman"/>
                <w:szCs w:val="24"/>
                <w:lang w:eastAsia="ar-SA"/>
              </w:rPr>
              <w:t> 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>поражение/победа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3397" w14:textId="184CBA01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Корректный переход между всеми экранами</w:t>
            </w:r>
          </w:p>
        </w:tc>
      </w:tr>
      <w:tr w:rsidR="00653FDC" w:rsidRPr="005C59FC" w14:paraId="2517BBD5" w14:textId="77777777" w:rsidTr="00E2311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E6389E" w14:textId="7B004E60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3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016FB56" w14:textId="2077A046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Управление змейкой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CB4E856" w14:textId="5A5C4839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 xml:space="preserve">Нажатие стрелок </w:t>
            </w:r>
            <w:r>
              <w:rPr>
                <w:rFonts w:eastAsia="SimSun" w:cs="Times New Roman"/>
                <w:szCs w:val="24"/>
                <w:lang w:eastAsia="ar-SA"/>
              </w:rPr>
              <w:t>«</w:t>
            </w:r>
            <w:r w:rsidRPr="00E23113">
              <w:rPr>
                <w:rFonts w:eastAsia="SimSun" w:cs="Times New Roman"/>
                <w:szCs w:val="24"/>
                <w:lang w:eastAsia="ar-SA"/>
              </w:rPr>
              <w:t>← ↑ → ↓</w:t>
            </w:r>
            <w:r>
              <w:rPr>
                <w:rFonts w:eastAsia="SimSun" w:cs="Times New Roman"/>
                <w:szCs w:val="24"/>
                <w:lang w:eastAsia="ar-SA"/>
              </w:rPr>
              <w:t>»</w:t>
            </w:r>
          </w:p>
        </w:tc>
        <w:tc>
          <w:tcPr>
            <w:tcW w:w="44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1F9C4" w14:textId="2EB03688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Змейка меняет направление, не разворачивается на 180°</w:t>
            </w:r>
          </w:p>
        </w:tc>
      </w:tr>
      <w:tr w:rsidR="00653FDC" w:rsidRPr="005C59FC" w14:paraId="38123FF9" w14:textId="77777777" w:rsidTr="00E2311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8D95E0" w14:textId="55CBBF38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4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B6E65" w14:textId="33EC6A07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Механика роста и очков</w:t>
            </w: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86DF1F" w14:textId="4D6F2C97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Поедание еды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9E94" w14:textId="3B124955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Змейка растёт, счёт увеличивается</w:t>
            </w:r>
          </w:p>
        </w:tc>
      </w:tr>
      <w:tr w:rsidR="00653FDC" w:rsidRPr="005C59FC" w14:paraId="62880578" w14:textId="77777777" w:rsidTr="00E2311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2D13BE" w14:textId="0473BB69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5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5B3A29" w14:textId="5AEAE596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Проверка коллизий</w:t>
            </w: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D32471" w14:textId="0895128F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Столкновение со стеной / собой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9CC1B" w14:textId="4051AC53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Игра переходит на экран поражения</w:t>
            </w:r>
          </w:p>
        </w:tc>
      </w:tr>
      <w:tr w:rsidR="00653FDC" w:rsidRPr="005C59FC" w14:paraId="27AEB7EA" w14:textId="77777777" w:rsidTr="00E2311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1746A862" w14:textId="66E96C7B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6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CB67EA3" w14:textId="4D9AE3CA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Победа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024EE2F" w14:textId="0D741BB1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Заполнение всего поля змейкой</w:t>
            </w: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D2590B" w14:textId="7FDF9B31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Переход на экран победы</w:t>
            </w:r>
          </w:p>
        </w:tc>
      </w:tr>
      <w:tr w:rsidR="00653FDC" w:rsidRPr="005C59FC" w14:paraId="420DAF20" w14:textId="77777777" w:rsidTr="00E23113">
        <w:tc>
          <w:tcPr>
            <w:tcW w:w="598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4D25955" w14:textId="23F39383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7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4B9FD1A" w14:textId="3E6EC9F2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Устойчивость</w:t>
            </w:r>
          </w:p>
        </w:tc>
        <w:tc>
          <w:tcPr>
            <w:tcW w:w="245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E2FA597" w14:textId="4CDFD342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Длительный запуск (15–30 мин)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F04ED8" w14:textId="76F4F6CA" w:rsidR="00653FDC" w:rsidRPr="005C59FC" w:rsidRDefault="00E23113" w:rsidP="00804A5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E23113">
              <w:rPr>
                <w:rFonts w:eastAsia="SimSun" w:cs="Times New Roman"/>
                <w:szCs w:val="24"/>
                <w:lang w:eastAsia="ar-SA"/>
              </w:rPr>
              <w:t>Отсутствие вылетов и сильного снижения FPS</w:t>
            </w:r>
          </w:p>
        </w:tc>
      </w:tr>
    </w:tbl>
    <w:p w14:paraId="70744F7C" w14:textId="25E76E03" w:rsidR="00653FDC" w:rsidRPr="005C59FC" w:rsidRDefault="00F54692" w:rsidP="002D6241">
      <w:r w:rsidRPr="005C59FC">
        <w:t xml:space="preserve">По результатам проведения проверки представитель Заказчика вносит запись в </w:t>
      </w:r>
      <w:r w:rsidR="005C59FC" w:rsidRPr="005C59FC">
        <w:t>П</w:t>
      </w:r>
      <w:r w:rsidRPr="005C59FC">
        <w:t xml:space="preserve">ротокол </w:t>
      </w:r>
      <w:r w:rsidR="002252D0">
        <w:t xml:space="preserve">проведения </w:t>
      </w:r>
      <w:r w:rsidRPr="005C59FC">
        <w:t>приемочных испытаний.</w:t>
      </w:r>
    </w:p>
    <w:p w14:paraId="26CE98E9" w14:textId="77777777" w:rsidR="002D6241" w:rsidRPr="005C59FC" w:rsidRDefault="002D6241" w:rsidP="002D6241"/>
    <w:p w14:paraId="381FC8AA" w14:textId="3661F3CE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2F20C022" w14:textId="222B0905" w:rsidR="00981AE3" w:rsidRPr="005C59FC" w:rsidRDefault="00981AE3" w:rsidP="00981AE3">
      <w:pPr>
        <w:pStyle w:val="vguAdditionName"/>
        <w:rPr>
          <w:color w:val="000000" w:themeColor="text1"/>
        </w:rPr>
      </w:pPr>
      <w:bookmarkStart w:id="41" w:name="_Toc193826832"/>
      <w:bookmarkEnd w:id="1"/>
      <w:bookmarkEnd w:id="2"/>
      <w:r w:rsidRPr="005C59FC">
        <w:lastRenderedPageBreak/>
        <w:t>Протокол</w:t>
      </w:r>
      <w:r w:rsidR="003C294C">
        <w:t xml:space="preserve"> проведения</w:t>
      </w:r>
      <w:r w:rsidRPr="005C59FC">
        <w:t xml:space="preserve"> приемочных испытаний</w:t>
      </w:r>
      <w:bookmarkEnd w:id="41"/>
    </w:p>
    <w:p w14:paraId="1FACD736" w14:textId="65CB5D1B" w:rsidR="00981AE3" w:rsidRPr="005C59FC" w:rsidRDefault="002252D0" w:rsidP="00981AE3">
      <w:r w:rsidRPr="005C59FC">
        <w:t>В соответствии с требованиями,</w:t>
      </w:r>
      <w:r w:rsidR="00981AE3" w:rsidRPr="005C59FC">
        <w:t xml:space="preserve"> </w:t>
      </w:r>
      <w:r>
        <w:t>изложенными в «Техническом</w:t>
      </w:r>
      <w:r w:rsidRPr="005C59FC">
        <w:t xml:space="preserve"> задани</w:t>
      </w:r>
      <w:r>
        <w:t>и»,</w:t>
      </w:r>
      <w:r w:rsidR="00981AE3" w:rsidRPr="005C59FC">
        <w:t xml:space="preserve"> </w:t>
      </w:r>
      <w:r>
        <w:t xml:space="preserve">и </w:t>
      </w:r>
      <w:r w:rsidRPr="005C59FC">
        <w:t>утвержденной «Программой и методикой испытаний»</w:t>
      </w:r>
      <w:r>
        <w:t xml:space="preserve"> </w:t>
      </w:r>
      <w:r w:rsidR="00981AE3" w:rsidRPr="005C59FC">
        <w:t xml:space="preserve">были проведены испытания </w:t>
      </w:r>
      <w:r w:rsidR="009C62DF" w:rsidRPr="009C62DF">
        <w:t>игры.</w:t>
      </w:r>
      <w:r w:rsidR="00623F77">
        <w:t xml:space="preserve"> </w:t>
      </w:r>
      <w:r w:rsidR="00981AE3" w:rsidRPr="005C59FC">
        <w:t xml:space="preserve">Общие сведения об испытаниях приведены в таблице </w:t>
      </w:r>
      <w:r w:rsidR="005C59FC" w:rsidRPr="005C59FC">
        <w:t>Б.</w:t>
      </w:r>
      <w:r w:rsidR="00981AE3" w:rsidRPr="005C59FC">
        <w:t>1.</w:t>
      </w:r>
      <w:r w:rsidR="00623F77">
        <w:t xml:space="preserve"> </w:t>
      </w:r>
      <w:r w:rsidR="00981AE3" w:rsidRPr="005C59FC">
        <w:t xml:space="preserve">Результаты испытаний приведены в таблице </w:t>
      </w:r>
      <w:r w:rsidR="005C59FC" w:rsidRPr="005C59FC">
        <w:t>Б.</w:t>
      </w:r>
      <w:r w:rsidR="00981AE3" w:rsidRPr="005C59FC">
        <w:t>2.</w:t>
      </w:r>
    </w:p>
    <w:p w14:paraId="44C8F8E6" w14:textId="77777777" w:rsidR="00981AE3" w:rsidRPr="005C59FC" w:rsidRDefault="00981AE3" w:rsidP="00981AE3"/>
    <w:p w14:paraId="6D0177ED" w14:textId="130C65A8" w:rsidR="00981AE3" w:rsidRPr="005C59FC" w:rsidRDefault="00981AE3" w:rsidP="00167952">
      <w:pPr>
        <w:pStyle w:val="vgutTableName"/>
      </w:pPr>
      <w:bookmarkStart w:id="42" w:name="_Ref74120505"/>
      <w:bookmarkStart w:id="43" w:name="_Ref74120502"/>
      <w:r w:rsidRPr="005C59FC">
        <w:t xml:space="preserve">Таблица </w:t>
      </w:r>
      <w:bookmarkEnd w:id="42"/>
      <w:r w:rsidR="005C59FC" w:rsidRPr="005C59FC">
        <w:t>Б.</w:t>
      </w:r>
      <w:r w:rsidRPr="005C59FC">
        <w:t>1 – Общие сведения</w:t>
      </w:r>
      <w:bookmarkEnd w:id="43"/>
      <w:r w:rsidR="005C59FC" w:rsidRPr="005C59FC">
        <w:t xml:space="preserve"> об испытаниях</w:t>
      </w:r>
    </w:p>
    <w:tbl>
      <w:tblPr>
        <w:tblW w:w="10201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3430"/>
      </w:tblGrid>
      <w:tr w:rsidR="00981AE3" w:rsidRPr="005C59FC" w14:paraId="2B9EF9FC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C04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Испытываемый образец: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1CF7" w14:textId="0F0C6420" w:rsidR="00981AE3" w:rsidRPr="005C59FC" w:rsidRDefault="00EC1CE9" w:rsidP="00981AE3">
            <w:pPr>
              <w:spacing w:before="0" w:line="240" w:lineRule="auto"/>
              <w:ind w:firstLine="0"/>
              <w:jc w:val="center"/>
            </w:pPr>
            <w:r>
              <w:rPr>
                <w:b/>
              </w:rPr>
              <w:t>Игра «Змейка»</w:t>
            </w:r>
          </w:p>
        </w:tc>
      </w:tr>
      <w:tr w:rsidR="00981AE3" w:rsidRPr="005C59FC" w14:paraId="7D17514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129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Дата проведения испытаний: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D13F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«       »                       20</w:t>
            </w:r>
            <w:r w:rsidRPr="005C59FC">
              <w:softHyphen/>
            </w:r>
            <w:r w:rsidRPr="005C59FC">
              <w:softHyphen/>
              <w:t>_г.</w:t>
            </w:r>
          </w:p>
        </w:tc>
      </w:tr>
      <w:tr w:rsidR="00981AE3" w:rsidRPr="005C59FC" w14:paraId="7622573F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E02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Место проведения испытаний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ACB4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</w:tr>
      <w:tr w:rsidR="00981AE3" w:rsidRPr="005C59FC" w14:paraId="26D5ED99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546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0BCC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Фамилия, И.О.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61E2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Должность</w:t>
            </w:r>
          </w:p>
        </w:tc>
      </w:tr>
      <w:tr w:rsidR="00981AE3" w:rsidRPr="005C59FC" w14:paraId="0F9EAC2A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DFE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41D1" w14:textId="5CC69D60" w:rsidR="00981AE3" w:rsidRPr="009C62DF" w:rsidRDefault="009C62DF" w:rsidP="00032430">
            <w:pPr>
              <w:snapToGrid w:val="0"/>
              <w:spacing w:before="0" w:line="240" w:lineRule="auto"/>
              <w:ind w:firstLine="0"/>
            </w:pPr>
            <w:r>
              <w:t>Шильников</w:t>
            </w:r>
            <w:r>
              <w:rPr>
                <w:lang w:val="en-US"/>
              </w:rPr>
              <w:t>,</w:t>
            </w:r>
            <w:r>
              <w:t xml:space="preserve"> М.Ю.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9883" w14:textId="403525DD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>Студент Колледжа ВятГУ группы ИСПк-</w:t>
            </w:r>
            <w:r w:rsidR="009C62DF">
              <w:t>2</w:t>
            </w:r>
            <w:r w:rsidRPr="005C59FC">
              <w:t>0</w:t>
            </w:r>
            <w:r w:rsidR="009C62DF">
              <w:t>3</w:t>
            </w:r>
            <w:r w:rsidRPr="005C59FC">
              <w:t>-5</w:t>
            </w:r>
            <w:r w:rsidR="009C62DF">
              <w:t>2</w:t>
            </w:r>
            <w:r w:rsidRPr="005C59FC">
              <w:t>-00</w:t>
            </w:r>
          </w:p>
        </w:tc>
      </w:tr>
      <w:tr w:rsidR="00981AE3" w:rsidRPr="005C59FC" w14:paraId="2CE472B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812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84DA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>Самоделкин, П.А.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4914" w14:textId="4B72E6BB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>Преподаватель по УП.05 и МДК.06.01 Внедрение информационных систем</w:t>
            </w:r>
          </w:p>
        </w:tc>
      </w:tr>
      <w:tr w:rsidR="00981AE3" w:rsidRPr="005C59FC" w14:paraId="1985812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8E4D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062C" w14:textId="426B4DA8" w:rsidR="00981AE3" w:rsidRPr="005C59FC" w:rsidRDefault="00E23113" w:rsidP="00032430">
            <w:pPr>
              <w:snapToGrid w:val="0"/>
              <w:spacing w:before="0" w:line="240" w:lineRule="auto"/>
              <w:ind w:firstLine="0"/>
            </w:pPr>
            <w:r>
              <w:t>Гюльмамедова Л.Э. 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BCE6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>Преподаватель по МДК.05.05 Анализ и разработка технических заданий</w:t>
            </w:r>
          </w:p>
        </w:tc>
      </w:tr>
      <w:tr w:rsidR="00981AE3" w:rsidRPr="005C59FC" w14:paraId="4D00470B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4E1F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C166" w14:textId="5A6D9256" w:rsidR="00981AE3" w:rsidRPr="005C59FC" w:rsidRDefault="00E23113" w:rsidP="00032430">
            <w:pPr>
              <w:snapToGrid w:val="0"/>
              <w:spacing w:before="0" w:line="240" w:lineRule="auto"/>
              <w:ind w:firstLine="0"/>
            </w:pPr>
            <w:r>
              <w:t>Чистяков Г.А.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1A21" w14:textId="77777777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>Руководитель образовательной программы 09.02.07 “Информационные системы и программирование”</w:t>
            </w:r>
          </w:p>
        </w:tc>
      </w:tr>
    </w:tbl>
    <w:p w14:paraId="1EB24FC8" w14:textId="77777777" w:rsidR="00981AE3" w:rsidRPr="005C59FC" w:rsidRDefault="00981AE3" w:rsidP="00981AE3">
      <w:bookmarkStart w:id="44" w:name="_Ref74120529"/>
    </w:p>
    <w:p w14:paraId="4A2E8F2A" w14:textId="1E5B6DF1" w:rsidR="00981AE3" w:rsidRPr="005C59FC" w:rsidRDefault="00981AE3" w:rsidP="00167952">
      <w:pPr>
        <w:pStyle w:val="vgutTableName"/>
      </w:pPr>
      <w:r w:rsidRPr="005C59FC">
        <w:t xml:space="preserve">Таблица </w:t>
      </w:r>
      <w:bookmarkEnd w:id="44"/>
      <w:r w:rsidR="005C59FC" w:rsidRPr="005C59FC">
        <w:t>Б.</w:t>
      </w:r>
      <w:r w:rsidRPr="005C59FC">
        <w:t>2 – Результаты испытани</w:t>
      </w:r>
      <w:r w:rsidR="005C59FC" w:rsidRPr="005C59FC">
        <w:t>й</w:t>
      </w:r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22"/>
        <w:gridCol w:w="3856"/>
        <w:gridCol w:w="1418"/>
        <w:gridCol w:w="2409"/>
        <w:gridCol w:w="1701"/>
      </w:tblGrid>
      <w:tr w:rsidR="00981AE3" w:rsidRPr="005C59FC" w14:paraId="0E5D24AA" w14:textId="77777777" w:rsidTr="00167952">
        <w:trPr>
          <w:tblHeader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07C3" w14:textId="2EDDF40E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</w:t>
            </w:r>
            <w:r w:rsidR="00D12A55">
              <w:rPr>
                <w:b/>
              </w:rPr>
              <w:t xml:space="preserve"> п.п.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BBF4" w14:textId="7AE89C12" w:rsidR="00981AE3" w:rsidRPr="005C59FC" w:rsidRDefault="005C59FC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 xml:space="preserve">Наименование </w:t>
            </w:r>
            <w:r w:rsidR="00981AE3" w:rsidRPr="005C59FC">
              <w:rPr>
                <w:b/>
              </w:rPr>
              <w:t>провер</w:t>
            </w:r>
            <w:r w:rsidRPr="005C59FC">
              <w:rPr>
                <w:b/>
              </w:rPr>
              <w:t>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39B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 пункта</w:t>
            </w:r>
          </w:p>
          <w:p w14:paraId="2D26CC31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Методики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3BCF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3D08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Примечания</w:t>
            </w:r>
          </w:p>
        </w:tc>
      </w:tr>
      <w:tr w:rsidR="00981AE3" w:rsidRPr="005C59FC" w14:paraId="505854D5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4F8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C73C5" w14:textId="77777777" w:rsidR="00981AE3" w:rsidRPr="00D12A55" w:rsidRDefault="00981AE3" w:rsidP="00032430">
            <w:pPr>
              <w:snapToGrid w:val="0"/>
              <w:spacing w:before="0" w:line="240" w:lineRule="auto"/>
              <w:ind w:firstLine="0"/>
            </w:pPr>
            <w:r w:rsidRPr="00D12A55">
              <w:rPr>
                <w:rFonts w:eastAsia="SimSun"/>
                <w:lang w:eastAsia="ar-SA"/>
              </w:rPr>
              <w:t>Проверка состава и качества сопроводительной документации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121A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387F" w14:textId="2612A562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="00981AE3"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642A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099CE0EF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B4458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9E36D" w14:textId="77777777" w:rsidR="00981AE3" w:rsidRPr="00D12A55" w:rsidRDefault="00981AE3" w:rsidP="00032430">
            <w:pPr>
              <w:suppressLineNumbers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 w:rsidRPr="00D12A55">
              <w:rPr>
                <w:rFonts w:eastAsia="SimSun"/>
                <w:lang w:eastAsia="ar-SA"/>
              </w:rPr>
              <w:t>Тестирование прототипа игры.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67EF3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2.1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0C83" w14:textId="24517EE2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9EE6E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1C7C6DCE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E4BF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6EDF" w14:textId="77777777" w:rsidR="00981AE3" w:rsidRPr="00D12A55" w:rsidRDefault="00981AE3" w:rsidP="00032430">
            <w:pPr>
              <w:snapToGrid w:val="0"/>
              <w:spacing w:before="0" w:line="240" w:lineRule="auto"/>
              <w:ind w:firstLine="0"/>
            </w:pPr>
            <w:r w:rsidRPr="00D12A55">
              <w:rPr>
                <w:rFonts w:eastAsia="SimSun"/>
                <w:lang w:eastAsia="ar-SA"/>
              </w:rPr>
              <w:t>Проверка функциональности игры.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21AD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2.2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FBA51" w14:textId="18E848A6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B8C6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1D98AA0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D448F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C2228" w14:textId="77777777" w:rsidR="00981AE3" w:rsidRPr="00D12A55" w:rsidRDefault="00981AE3" w:rsidP="00032430">
            <w:pPr>
              <w:snapToGrid w:val="0"/>
              <w:spacing w:before="0" w:line="240" w:lineRule="auto"/>
              <w:ind w:firstLine="0"/>
            </w:pPr>
            <w:r w:rsidRPr="00D12A55">
              <w:rPr>
                <w:rFonts w:eastAsia="SimSun"/>
                <w:lang w:eastAsia="ar-SA"/>
              </w:rPr>
              <w:t>Тестирование игры нагрузкой.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03EA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2.3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085F" w14:textId="52CC2F8E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3DF41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3C587DD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00AEB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F7F35" w14:textId="77777777" w:rsidR="00981AE3" w:rsidRPr="00D12A55" w:rsidRDefault="00981AE3" w:rsidP="00032430">
            <w:pPr>
              <w:snapToGrid w:val="0"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 w:rsidRPr="00D12A55">
              <w:rPr>
                <w:rFonts w:eastAsia="SimSun"/>
                <w:lang w:eastAsia="ar-SA"/>
              </w:rPr>
              <w:t>Проверка корректности исполняемого файла игры.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0A0B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1026" w14:textId="5B195800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7EF0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0A964409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E4A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511C" w14:textId="77777777" w:rsidR="00981AE3" w:rsidRPr="00D12A55" w:rsidRDefault="00981AE3" w:rsidP="00032430">
            <w:pPr>
              <w:snapToGrid w:val="0"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 w:rsidRPr="00D12A55">
              <w:rPr>
                <w:rFonts w:eastAsia="SimSun"/>
                <w:lang w:eastAsia="ar-SA"/>
              </w:rPr>
              <w:t>Проверка работоспособности приложения на рабочем компьютере.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629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0C06E" w14:textId="3BD4F7D0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319E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F03576" w14:paraId="734BA2D0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CC3D1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10BC3" w14:textId="77777777" w:rsidR="00981AE3" w:rsidRPr="00D12A55" w:rsidRDefault="00981AE3" w:rsidP="00032430">
            <w:pPr>
              <w:snapToGrid w:val="0"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 w:rsidRPr="00D12A55">
              <w:rPr>
                <w:rFonts w:eastAsia="SimSun"/>
                <w:lang w:eastAsia="ar-SA"/>
              </w:rPr>
              <w:t>Проверка работоспособности итоговой версии приложения Заказчиком.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DB5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80FA5" w14:textId="7F8E8AEA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D18C2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</w:tbl>
    <w:p w14:paraId="63312B2A" w14:textId="77777777" w:rsidR="000664F4" w:rsidRPr="000664F4" w:rsidRDefault="000664F4" w:rsidP="009C62DF">
      <w:pPr>
        <w:ind w:firstLine="0"/>
      </w:pPr>
    </w:p>
    <w:sectPr w:rsidR="000664F4" w:rsidRPr="000664F4" w:rsidSect="00623F77">
      <w:headerReference w:type="default" r:id="rId12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98D42" w14:textId="77777777" w:rsidR="003C3A0D" w:rsidRDefault="003C3A0D">
      <w:pPr>
        <w:spacing w:before="0" w:line="240" w:lineRule="auto"/>
      </w:pPr>
      <w:r>
        <w:separator/>
      </w:r>
    </w:p>
  </w:endnote>
  <w:endnote w:type="continuationSeparator" w:id="0">
    <w:p w14:paraId="24A8679F" w14:textId="77777777" w:rsidR="003C3A0D" w:rsidRDefault="003C3A0D">
      <w:pPr>
        <w:spacing w:before="0" w:line="240" w:lineRule="auto"/>
      </w:pPr>
      <w:r>
        <w:continuationSeparator/>
      </w:r>
    </w:p>
  </w:endnote>
  <w:endnote w:type="continuationNotice" w:id="1">
    <w:p w14:paraId="5BF03A11" w14:textId="77777777" w:rsidR="003C3A0D" w:rsidRDefault="003C3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24C7" w14:textId="77777777" w:rsidR="003C3A0D" w:rsidRDefault="003C3A0D" w:rsidP="00990EAC">
      <w:pPr>
        <w:spacing w:before="0" w:line="240" w:lineRule="auto"/>
      </w:pPr>
      <w:r>
        <w:separator/>
      </w:r>
    </w:p>
  </w:footnote>
  <w:footnote w:type="continuationSeparator" w:id="0">
    <w:p w14:paraId="62EE761F" w14:textId="77777777" w:rsidR="003C3A0D" w:rsidRDefault="003C3A0D" w:rsidP="00990EAC">
      <w:pPr>
        <w:spacing w:before="0" w:line="240" w:lineRule="auto"/>
      </w:pPr>
      <w:r>
        <w:continuationSeparator/>
      </w:r>
    </w:p>
  </w:footnote>
  <w:footnote w:type="continuationNotice" w:id="1">
    <w:p w14:paraId="512DB71F" w14:textId="77777777" w:rsidR="003C3A0D" w:rsidRDefault="003C3A0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C1770BE" w:rsidR="0023221D" w:rsidRPr="00623F77" w:rsidRDefault="0023221D" w:rsidP="00990EAC">
    <w:pPr>
      <w:pStyle w:val="ad"/>
      <w:ind w:firstLine="0"/>
      <w:jc w:val="center"/>
      <w:rPr>
        <w:rStyle w:val="af1"/>
        <w:lang w:val="en-US"/>
      </w:rPr>
    </w:pPr>
    <w:r w:rsidRPr="00623F77">
      <w:rPr>
        <w:rStyle w:val="af1"/>
      </w:rPr>
      <w:fldChar w:fldCharType="begin"/>
    </w:r>
    <w:r w:rsidRPr="00623F77">
      <w:rPr>
        <w:rStyle w:val="af1"/>
      </w:rPr>
      <w:instrText xml:space="preserve"> PAGE </w:instrText>
    </w:r>
    <w:r w:rsidRPr="00623F77">
      <w:rPr>
        <w:rStyle w:val="af1"/>
      </w:rPr>
      <w:fldChar w:fldCharType="separate"/>
    </w:r>
    <w:r w:rsidR="0033354E">
      <w:rPr>
        <w:rStyle w:val="af1"/>
        <w:noProof/>
      </w:rPr>
      <w:t>3</w:t>
    </w:r>
    <w:r w:rsidRPr="00623F77">
      <w:rPr>
        <w:rStyle w:val="af1"/>
      </w:rPr>
      <w:fldChar w:fldCharType="end"/>
    </w:r>
  </w:p>
  <w:p w14:paraId="0AA9F560" w14:textId="77777777" w:rsidR="0023221D" w:rsidRPr="00623F77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A6D65"/>
    <w:multiLevelType w:val="hybridMultilevel"/>
    <w:tmpl w:val="9EAC9CFA"/>
    <w:lvl w:ilvl="0" w:tplc="6B225FE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354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725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8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06701224">
    <w:abstractNumId w:val="6"/>
  </w:num>
  <w:num w:numId="2" w16cid:durableId="1293440889">
    <w:abstractNumId w:val="0"/>
  </w:num>
  <w:num w:numId="3" w16cid:durableId="1760369549">
    <w:abstractNumId w:val="7"/>
  </w:num>
  <w:num w:numId="4" w16cid:durableId="1964190351">
    <w:abstractNumId w:val="1"/>
  </w:num>
  <w:num w:numId="5" w16cid:durableId="1393040241">
    <w:abstractNumId w:val="2"/>
  </w:num>
  <w:num w:numId="6" w16cid:durableId="1759866658">
    <w:abstractNumId w:val="11"/>
  </w:num>
  <w:num w:numId="7" w16cid:durableId="1299459549">
    <w:abstractNumId w:val="13"/>
  </w:num>
  <w:num w:numId="8" w16cid:durableId="2089420225">
    <w:abstractNumId w:val="16"/>
  </w:num>
  <w:num w:numId="9" w16cid:durableId="898978198">
    <w:abstractNumId w:val="17"/>
  </w:num>
  <w:num w:numId="10" w16cid:durableId="1836724124">
    <w:abstractNumId w:val="12"/>
  </w:num>
  <w:num w:numId="11" w16cid:durableId="253782685">
    <w:abstractNumId w:val="14"/>
  </w:num>
  <w:num w:numId="12" w16cid:durableId="860632568">
    <w:abstractNumId w:val="19"/>
  </w:num>
  <w:num w:numId="13" w16cid:durableId="1922451348">
    <w:abstractNumId w:val="8"/>
  </w:num>
  <w:num w:numId="14" w16cid:durableId="1170560137">
    <w:abstractNumId w:val="10"/>
  </w:num>
  <w:num w:numId="15" w16cid:durableId="1419015932">
    <w:abstractNumId w:val="5"/>
  </w:num>
  <w:num w:numId="16" w16cid:durableId="682364710">
    <w:abstractNumId w:val="18"/>
  </w:num>
  <w:num w:numId="17" w16cid:durableId="1387485514">
    <w:abstractNumId w:val="15"/>
  </w:num>
  <w:num w:numId="18" w16cid:durableId="505170387">
    <w:abstractNumId w:val="3"/>
  </w:num>
  <w:num w:numId="19" w16cid:durableId="2014842936">
    <w:abstractNumId w:val="9"/>
  </w:num>
  <w:num w:numId="20" w16cid:durableId="13961358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215B"/>
    <w:rsid w:val="00024473"/>
    <w:rsid w:val="00025309"/>
    <w:rsid w:val="00032359"/>
    <w:rsid w:val="00032430"/>
    <w:rsid w:val="00033833"/>
    <w:rsid w:val="00035A26"/>
    <w:rsid w:val="00037B3E"/>
    <w:rsid w:val="00040D1E"/>
    <w:rsid w:val="00040E89"/>
    <w:rsid w:val="0004336A"/>
    <w:rsid w:val="00044093"/>
    <w:rsid w:val="00046056"/>
    <w:rsid w:val="00051403"/>
    <w:rsid w:val="0005745E"/>
    <w:rsid w:val="00061F64"/>
    <w:rsid w:val="000664F4"/>
    <w:rsid w:val="00066F6D"/>
    <w:rsid w:val="0008146F"/>
    <w:rsid w:val="000934BA"/>
    <w:rsid w:val="00094729"/>
    <w:rsid w:val="00096EC7"/>
    <w:rsid w:val="000A537A"/>
    <w:rsid w:val="000C0C5D"/>
    <w:rsid w:val="000C2A5F"/>
    <w:rsid w:val="000C7B86"/>
    <w:rsid w:val="000C7DE5"/>
    <w:rsid w:val="000D3006"/>
    <w:rsid w:val="000D38ED"/>
    <w:rsid w:val="000D3A15"/>
    <w:rsid w:val="000D40B8"/>
    <w:rsid w:val="000E6490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87A"/>
    <w:rsid w:val="00150617"/>
    <w:rsid w:val="00153E7D"/>
    <w:rsid w:val="00155A8D"/>
    <w:rsid w:val="0015654D"/>
    <w:rsid w:val="0016119C"/>
    <w:rsid w:val="001673EC"/>
    <w:rsid w:val="00167952"/>
    <w:rsid w:val="00172DBA"/>
    <w:rsid w:val="00186EFA"/>
    <w:rsid w:val="0019044F"/>
    <w:rsid w:val="00191ECA"/>
    <w:rsid w:val="001A12C2"/>
    <w:rsid w:val="001A50A1"/>
    <w:rsid w:val="001B065B"/>
    <w:rsid w:val="001B0E64"/>
    <w:rsid w:val="001B3C9B"/>
    <w:rsid w:val="001B794F"/>
    <w:rsid w:val="001D3FB1"/>
    <w:rsid w:val="001E34C7"/>
    <w:rsid w:val="001E41DC"/>
    <w:rsid w:val="001F3C1A"/>
    <w:rsid w:val="001F5E9C"/>
    <w:rsid w:val="001F61FC"/>
    <w:rsid w:val="00201509"/>
    <w:rsid w:val="00206282"/>
    <w:rsid w:val="002252D0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0319"/>
    <w:rsid w:val="00263185"/>
    <w:rsid w:val="0026423B"/>
    <w:rsid w:val="00270C38"/>
    <w:rsid w:val="00276CAB"/>
    <w:rsid w:val="00277614"/>
    <w:rsid w:val="0028194D"/>
    <w:rsid w:val="00285E50"/>
    <w:rsid w:val="00287E94"/>
    <w:rsid w:val="00292B29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D6241"/>
    <w:rsid w:val="002E28E9"/>
    <w:rsid w:val="002F15DD"/>
    <w:rsid w:val="00303DC8"/>
    <w:rsid w:val="00311E97"/>
    <w:rsid w:val="00312254"/>
    <w:rsid w:val="00312F95"/>
    <w:rsid w:val="003179CF"/>
    <w:rsid w:val="00317BF7"/>
    <w:rsid w:val="00323F6E"/>
    <w:rsid w:val="00326605"/>
    <w:rsid w:val="0033354E"/>
    <w:rsid w:val="00341CD3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C294C"/>
    <w:rsid w:val="003C3A0D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16D77"/>
    <w:rsid w:val="004262D7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7636"/>
    <w:rsid w:val="004C5524"/>
    <w:rsid w:val="004D0305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CFD"/>
    <w:rsid w:val="00515D04"/>
    <w:rsid w:val="00524056"/>
    <w:rsid w:val="00530053"/>
    <w:rsid w:val="00531E80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C59FC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3F77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53FDC"/>
    <w:rsid w:val="00661775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D422E"/>
    <w:rsid w:val="006D46A3"/>
    <w:rsid w:val="006E1591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81101"/>
    <w:rsid w:val="00782DF4"/>
    <w:rsid w:val="007A0770"/>
    <w:rsid w:val="007A3137"/>
    <w:rsid w:val="007A44EC"/>
    <w:rsid w:val="007A670B"/>
    <w:rsid w:val="007B2E9D"/>
    <w:rsid w:val="007B79AA"/>
    <w:rsid w:val="007C063B"/>
    <w:rsid w:val="007C2693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04A53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1019"/>
    <w:rsid w:val="00873C68"/>
    <w:rsid w:val="008821B6"/>
    <w:rsid w:val="00887461"/>
    <w:rsid w:val="008913CD"/>
    <w:rsid w:val="00895567"/>
    <w:rsid w:val="008A19F3"/>
    <w:rsid w:val="008A3C7E"/>
    <w:rsid w:val="008A447D"/>
    <w:rsid w:val="008A6F40"/>
    <w:rsid w:val="008A7235"/>
    <w:rsid w:val="008B1742"/>
    <w:rsid w:val="008B2FF6"/>
    <w:rsid w:val="008B3835"/>
    <w:rsid w:val="008B5671"/>
    <w:rsid w:val="008B57AD"/>
    <w:rsid w:val="008C0D47"/>
    <w:rsid w:val="008C309C"/>
    <w:rsid w:val="008C30AA"/>
    <w:rsid w:val="008C517C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49A0"/>
    <w:rsid w:val="0096798D"/>
    <w:rsid w:val="00970E98"/>
    <w:rsid w:val="009730DA"/>
    <w:rsid w:val="00973C39"/>
    <w:rsid w:val="0097494B"/>
    <w:rsid w:val="0097511E"/>
    <w:rsid w:val="0098081B"/>
    <w:rsid w:val="0098133E"/>
    <w:rsid w:val="00981AE3"/>
    <w:rsid w:val="009863FC"/>
    <w:rsid w:val="0098708B"/>
    <w:rsid w:val="00990EAC"/>
    <w:rsid w:val="00991D11"/>
    <w:rsid w:val="00993EC2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2DF"/>
    <w:rsid w:val="009C6785"/>
    <w:rsid w:val="009D483E"/>
    <w:rsid w:val="009D5528"/>
    <w:rsid w:val="009D6117"/>
    <w:rsid w:val="009D69EC"/>
    <w:rsid w:val="009F1C8A"/>
    <w:rsid w:val="009F59D7"/>
    <w:rsid w:val="00A01C0C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19E7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4FF6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6A95"/>
    <w:rsid w:val="00AD74DC"/>
    <w:rsid w:val="00AE4CE5"/>
    <w:rsid w:val="00AF478D"/>
    <w:rsid w:val="00AF7668"/>
    <w:rsid w:val="00B06B73"/>
    <w:rsid w:val="00B125F0"/>
    <w:rsid w:val="00B27F07"/>
    <w:rsid w:val="00B3164A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71FF"/>
    <w:rsid w:val="00BE73DE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544F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0AA0"/>
    <w:rsid w:val="00CF3B09"/>
    <w:rsid w:val="00CF4EF6"/>
    <w:rsid w:val="00D0476C"/>
    <w:rsid w:val="00D065A6"/>
    <w:rsid w:val="00D1204C"/>
    <w:rsid w:val="00D12A55"/>
    <w:rsid w:val="00D1695C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1F20"/>
    <w:rsid w:val="00D664C5"/>
    <w:rsid w:val="00D7189D"/>
    <w:rsid w:val="00D730CA"/>
    <w:rsid w:val="00D801DF"/>
    <w:rsid w:val="00D86307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FE1"/>
    <w:rsid w:val="00DD2B98"/>
    <w:rsid w:val="00DD4754"/>
    <w:rsid w:val="00DE03C1"/>
    <w:rsid w:val="00DE18B5"/>
    <w:rsid w:val="00DF09F4"/>
    <w:rsid w:val="00E02E0B"/>
    <w:rsid w:val="00E0593E"/>
    <w:rsid w:val="00E208B0"/>
    <w:rsid w:val="00E23113"/>
    <w:rsid w:val="00E26720"/>
    <w:rsid w:val="00E36DF7"/>
    <w:rsid w:val="00E41AEE"/>
    <w:rsid w:val="00E4794F"/>
    <w:rsid w:val="00E508A7"/>
    <w:rsid w:val="00E50F28"/>
    <w:rsid w:val="00E60A44"/>
    <w:rsid w:val="00E61B22"/>
    <w:rsid w:val="00E666EA"/>
    <w:rsid w:val="00E74087"/>
    <w:rsid w:val="00E85CEA"/>
    <w:rsid w:val="00E8690C"/>
    <w:rsid w:val="00E97C53"/>
    <w:rsid w:val="00EA6493"/>
    <w:rsid w:val="00EA70F3"/>
    <w:rsid w:val="00EA7476"/>
    <w:rsid w:val="00EA7E8A"/>
    <w:rsid w:val="00EB0651"/>
    <w:rsid w:val="00EB1F89"/>
    <w:rsid w:val="00EB1FC2"/>
    <w:rsid w:val="00EB6A0B"/>
    <w:rsid w:val="00EC14DF"/>
    <w:rsid w:val="00EC1BB9"/>
    <w:rsid w:val="00EC1CE9"/>
    <w:rsid w:val="00ED3B32"/>
    <w:rsid w:val="00ED4484"/>
    <w:rsid w:val="00ED6B45"/>
    <w:rsid w:val="00ED7346"/>
    <w:rsid w:val="00ED77F3"/>
    <w:rsid w:val="00EE45D4"/>
    <w:rsid w:val="00EE7DAE"/>
    <w:rsid w:val="00EF1410"/>
    <w:rsid w:val="00F05BB5"/>
    <w:rsid w:val="00F113BF"/>
    <w:rsid w:val="00F16149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4692"/>
    <w:rsid w:val="00F5534E"/>
    <w:rsid w:val="00F6042B"/>
    <w:rsid w:val="00F62A47"/>
    <w:rsid w:val="00F62DCD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A77D4"/>
    <w:rsid w:val="00FB0572"/>
    <w:rsid w:val="00FB05EA"/>
    <w:rsid w:val="00FC6AE0"/>
    <w:rsid w:val="00FC7228"/>
    <w:rsid w:val="00FD0C4A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afc">
    <w:name w:val="Текст документа"/>
    <w:basedOn w:val="a1"/>
    <w:rsid w:val="00191ECA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paragraph" w:customStyle="1" w:styleId="13">
    <w:name w:val="Название объекта1"/>
    <w:basedOn w:val="a1"/>
    <w:next w:val="a1"/>
    <w:rsid w:val="00981AE3"/>
    <w:pPr>
      <w:suppressAutoHyphens/>
      <w:spacing w:before="0" w:line="240" w:lineRule="auto"/>
      <w:ind w:firstLine="0"/>
      <w:contextualSpacing w:val="0"/>
    </w:pPr>
    <w:rPr>
      <w:rFonts w:ascii="Arial" w:eastAsia="Times New Roman" w:hAnsi="Arial" w:cs="Arial"/>
      <w:b/>
      <w:sz w:val="20"/>
      <w:szCs w:val="20"/>
      <w:lang w:eastAsia="zh-CN"/>
    </w:rPr>
  </w:style>
  <w:style w:type="paragraph" w:styleId="afd">
    <w:name w:val="Normal (Web)"/>
    <w:basedOn w:val="a1"/>
    <w:uiPriority w:val="99"/>
    <w:semiHidden/>
    <w:unhideWhenUsed/>
    <w:rsid w:val="009C62D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7D6D9D-ECB1-4908-824D-08F0DF4F2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675</TotalTime>
  <Pages>13</Pages>
  <Words>1218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Максим Шильников</cp:lastModifiedBy>
  <cp:revision>47</cp:revision>
  <cp:lastPrinted>2019-07-22T11:48:00Z</cp:lastPrinted>
  <dcterms:created xsi:type="dcterms:W3CDTF">2024-01-28T18:07:00Z</dcterms:created>
  <dcterms:modified xsi:type="dcterms:W3CDTF">2026-05-16T09:52:00Z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