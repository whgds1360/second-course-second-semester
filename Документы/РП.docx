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27E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964CD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B386DB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ED503E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D04992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4734E6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693569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D6D3618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117C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7B9033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FBCD5CE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A6319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6D9F3A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26504E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87973A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656727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D71D377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2CA315A" w14:textId="77777777" w:rsidR="00D81407" w:rsidRDefault="00D81407" w:rsidP="00D81407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1D44196" w14:textId="565038DB" w:rsidR="00D81407" w:rsidRPr="006F586C" w:rsidRDefault="006F586C" w:rsidP="006F586C">
      <w:pPr>
        <w:ind w:firstLine="0"/>
        <w:jc w:val="center"/>
        <w:rPr>
          <w:b/>
          <w:bCs/>
          <w:sz w:val="28"/>
          <w:szCs w:val="28"/>
        </w:rPr>
      </w:pPr>
      <w:r w:rsidRPr="006F586C">
        <w:rPr>
          <w:b/>
          <w:bCs/>
          <w:sz w:val="28"/>
          <w:szCs w:val="28"/>
        </w:rPr>
        <w:t xml:space="preserve">Программа </w:t>
      </w:r>
      <w:r w:rsidR="00D81407" w:rsidRPr="006F586C">
        <w:rPr>
          <w:b/>
          <w:bCs/>
          <w:sz w:val="28"/>
          <w:szCs w:val="28"/>
        </w:rPr>
        <w:t>«</w:t>
      </w:r>
      <w:r w:rsidR="00962845">
        <w:rPr>
          <w:b/>
          <w:bCs/>
          <w:sz w:val="28"/>
          <w:szCs w:val="28"/>
        </w:rPr>
        <w:t>Змейка</w:t>
      </w:r>
      <w:r w:rsidR="00D81407" w:rsidRPr="006F586C">
        <w:rPr>
          <w:b/>
          <w:bCs/>
          <w:sz w:val="28"/>
          <w:szCs w:val="28"/>
        </w:rPr>
        <w:t>»</w:t>
      </w:r>
    </w:p>
    <w:p w14:paraId="46E4BC95" w14:textId="77777777" w:rsidR="00D81407" w:rsidRDefault="00D81407" w:rsidP="006F586C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пользователя</w:t>
      </w:r>
    </w:p>
    <w:p w14:paraId="502376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7B89AD9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BD543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F9740D3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89EDCC2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187CCE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D80C1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3D1521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471E7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3677FB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49A43FA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2E9AC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FF4665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E05D05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17A707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66F7B34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DD6548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2769D3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B78E67F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82F687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C83F6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636256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64563A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5D082F6" w14:textId="0C9C415D" w:rsidR="00990EAC" w:rsidRPr="00646136" w:rsidRDefault="00F251D0" w:rsidP="00F251D0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 xml:space="preserve">Киров, </w:t>
      </w:r>
      <w:r w:rsidR="00D2756B">
        <w:t>20</w:t>
      </w:r>
      <w:r w:rsidR="005A4E60">
        <w:t>2</w:t>
      </w:r>
      <w:r w:rsidR="00962845">
        <w:t>6</w:t>
      </w:r>
      <w:r>
        <w:t xml:space="preserve"> г.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27E4C2C0" w14:textId="65B82739" w:rsidR="006F586C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809279" w:history="1">
            <w:r w:rsidR="006F586C" w:rsidRPr="00D20FAD">
              <w:rPr>
                <w:rStyle w:val="a6"/>
              </w:rPr>
              <w:t>1</w:t>
            </w:r>
            <w:r w:rsidR="006F586C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F586C" w:rsidRPr="00D20FAD">
              <w:rPr>
                <w:rStyle w:val="a6"/>
              </w:rPr>
              <w:t>Общее описание системы</w:t>
            </w:r>
            <w:r w:rsidR="006F586C">
              <w:rPr>
                <w:webHidden/>
              </w:rPr>
              <w:tab/>
            </w:r>
            <w:r w:rsidR="006F586C">
              <w:rPr>
                <w:webHidden/>
              </w:rPr>
              <w:fldChar w:fldCharType="begin"/>
            </w:r>
            <w:r w:rsidR="006F586C">
              <w:rPr>
                <w:webHidden/>
              </w:rPr>
              <w:instrText xml:space="preserve"> PAGEREF _Toc196809279 \h </w:instrText>
            </w:r>
            <w:r w:rsidR="006F586C">
              <w:rPr>
                <w:webHidden/>
              </w:rPr>
            </w:r>
            <w:r w:rsidR="006F586C"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 w:rsidR="006F586C">
              <w:rPr>
                <w:webHidden/>
              </w:rPr>
              <w:fldChar w:fldCharType="end"/>
            </w:r>
          </w:hyperlink>
        </w:p>
        <w:p w14:paraId="0E0FFE9E" w14:textId="369DBF7A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0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6A7B616" w14:textId="1A4A5A63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1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B0136CB" w14:textId="6F5712FF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2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89FEA8E" w14:textId="34A53E7B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3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Перечень эксплуатационной документации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F61722" w14:textId="68B34AD1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4" w:history="1">
            <w:r w:rsidRPr="00D20FAD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E2737B" w14:textId="4E2F0666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5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Виды деятельности и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A750064" w14:textId="6CEB45D3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6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9CB379" w14:textId="15E11DBC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7" w:history="1">
            <w:r w:rsidRPr="00D20FAD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79E1D2C" w14:textId="28C23D2E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8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D1F043" w14:textId="264590BE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89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Порядок загрузки данных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FAF48F" w14:textId="23186235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0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Проверка работоспособности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84F0F6" w14:textId="592BF19C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1" w:history="1">
            <w:r w:rsidRPr="00D20FAD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1CCD22" w14:textId="38AD6D37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2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Описание выполняемых функций, задач, процедур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3F65AEE" w14:textId="4032E048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3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Описание операций технологического процесса обработки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0B4489" w14:textId="2781759C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4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Взаимодействие с интерфейсом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512126" w14:textId="0374A435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5" w:history="1">
            <w:r w:rsidRPr="00D20FAD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7717F6D" w14:textId="75F92211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6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в случае несоблюдения условий выполнения техпроцесса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8326385" w14:textId="70A49FEE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7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по восстановлению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020C6F3" w14:textId="65EFEF13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8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в случае обнаружения вмешательства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47D25C1" w14:textId="234EED7B" w:rsidR="006F586C" w:rsidRDefault="006F586C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299" w:history="1">
            <w:r w:rsidRPr="00D20FA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01E2FE8" w14:textId="2B49A222" w:rsidR="006F586C" w:rsidRDefault="006F586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6809300" w:history="1">
            <w:r w:rsidRPr="00D20FAD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D20FAD">
              <w:rPr>
                <w:rStyle w:val="a6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_Toc196809300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7214B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CF0F4E1" w14:textId="5120CC78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111A35F" w14:textId="59CF91EE" w:rsidR="00DD55E5" w:rsidRDefault="005143D3" w:rsidP="00DD55E5">
      <w:pPr>
        <w:pStyle w:val="1"/>
      </w:pPr>
      <w:bookmarkStart w:id="0" w:name="_Toc196809279"/>
      <w:bookmarkStart w:id="1" w:name="_Toc74526610"/>
      <w:bookmarkStart w:id="2" w:name="_Toc128474254"/>
      <w:r>
        <w:lastRenderedPageBreak/>
        <w:t>Общее описание системы</w:t>
      </w:r>
      <w:bookmarkEnd w:id="0"/>
    </w:p>
    <w:p w14:paraId="6CB536A5" w14:textId="7C43F503" w:rsidR="00DD55E5" w:rsidRDefault="00DD55E5" w:rsidP="00DD55E5">
      <w:pPr>
        <w:pStyle w:val="2"/>
      </w:pPr>
      <w:bookmarkStart w:id="3" w:name="_Toc196809280"/>
      <w:r>
        <w:t>Область применения</w:t>
      </w:r>
      <w:bookmarkEnd w:id="3"/>
    </w:p>
    <w:p w14:paraId="288E286E" w14:textId="1D3A9EC6" w:rsidR="00962845" w:rsidRPr="00962845" w:rsidRDefault="00962845" w:rsidP="00962845">
      <w:r>
        <w:t>П</w:t>
      </w:r>
      <w:r>
        <w:t>рограмма «Змейка» представляет собой современную реализацию классической аркадной игры «Snake». Она предназначена для развлечения, тренировки реакции, внимания и координации. Может использоваться как в личных целях, так и в образовательных (изучение программирования на Python и Tkinter).</w:t>
      </w:r>
    </w:p>
    <w:p w14:paraId="7EFE4E8D" w14:textId="4C3972CA" w:rsidR="00DD55E5" w:rsidRDefault="00DD55E5" w:rsidP="00DD55E5">
      <w:pPr>
        <w:pStyle w:val="2"/>
      </w:pPr>
      <w:bookmarkStart w:id="4" w:name="_Toc196809281"/>
      <w:r>
        <w:t>Краткое описание возможностей</w:t>
      </w:r>
      <w:bookmarkEnd w:id="4"/>
    </w:p>
    <w:p w14:paraId="716D5412" w14:textId="5728CDB0" w:rsidR="00962845" w:rsidRPr="00962845" w:rsidRDefault="00962845" w:rsidP="00962845">
      <w:r w:rsidRPr="00962845">
        <w:t xml:space="preserve">Классический геймплей: </w:t>
      </w:r>
      <w:r>
        <w:t>у</w:t>
      </w:r>
      <w:r w:rsidRPr="00962845">
        <w:t>правление только клавишами стрелок, сбор еды, рост длины</w:t>
      </w:r>
      <w:r w:rsidRPr="00962845">
        <w:t xml:space="preserve">, </w:t>
      </w:r>
      <w:r>
        <w:t>п</w:t>
      </w:r>
      <w:r w:rsidRPr="00962845">
        <w:t>одсчёт очков в реальном времени.</w:t>
      </w:r>
    </w:p>
    <w:p w14:paraId="7D1865BD" w14:textId="755A03EE" w:rsidR="00DD55E5" w:rsidRDefault="00DD55E5" w:rsidP="00DD55E5">
      <w:pPr>
        <w:pStyle w:val="2"/>
      </w:pPr>
      <w:bookmarkStart w:id="5" w:name="_Toc196809282"/>
      <w:r>
        <w:t>Уровень подготовки пользователя</w:t>
      </w:r>
      <w:bookmarkEnd w:id="5"/>
    </w:p>
    <w:p w14:paraId="3797BB41" w14:textId="0AA6829F" w:rsidR="00962845" w:rsidRPr="00962845" w:rsidRDefault="00962845" w:rsidP="00962845">
      <w:r>
        <w:t>Программа рассчитана на пользователей начального и среднего уровня. Достаточно базовых навыков работы с компьютером и знания клавиш стрелок на клавиатуре. Специальной подготовки не требуется.</w:t>
      </w:r>
    </w:p>
    <w:p w14:paraId="2C0400DE" w14:textId="42ED00BB" w:rsidR="00DD55E5" w:rsidRDefault="00DD55E5" w:rsidP="00DD55E5">
      <w:pPr>
        <w:pStyle w:val="2"/>
      </w:pPr>
      <w:bookmarkStart w:id="6" w:name="_Toc196809283"/>
      <w:r>
        <w:t>Перечень эксплуатационной документации</w:t>
      </w:r>
      <w:bookmarkEnd w:id="6"/>
    </w:p>
    <w:p w14:paraId="4539584F" w14:textId="69F219E8" w:rsidR="00962845" w:rsidRPr="00962845" w:rsidRDefault="00962845" w:rsidP="00962845">
      <w:r w:rsidRPr="00962845">
        <w:t>Настоящее «Руководство пользователя»</w:t>
      </w:r>
      <w:r w:rsidRPr="00962845">
        <w:t xml:space="preserve">, </w:t>
      </w:r>
      <w:r w:rsidR="008D77BC">
        <w:t>«</w:t>
      </w:r>
      <w:r w:rsidRPr="00962845">
        <w:t>README.md</w:t>
      </w:r>
      <w:r w:rsidR="008D77BC">
        <w:t>»</w:t>
      </w:r>
      <w:r>
        <w:t xml:space="preserve"> файл</w:t>
      </w:r>
      <w:r w:rsidRPr="00962845">
        <w:t xml:space="preserve"> в репозитории проекта.</w:t>
      </w:r>
    </w:p>
    <w:p w14:paraId="1E5D2693" w14:textId="77777777" w:rsidR="00DD55E5" w:rsidRDefault="00DD55E5" w:rsidP="00DD55E5">
      <w:pPr>
        <w:pStyle w:val="1"/>
      </w:pPr>
      <w:bookmarkStart w:id="7" w:name="_Toc196809284"/>
      <w:r>
        <w:lastRenderedPageBreak/>
        <w:t>Назначение и условия применения</w:t>
      </w:r>
      <w:bookmarkEnd w:id="7"/>
    </w:p>
    <w:p w14:paraId="769D9B3C" w14:textId="0D3E448F" w:rsidR="00DD55E5" w:rsidRDefault="00DD55E5" w:rsidP="00DD55E5">
      <w:pPr>
        <w:pStyle w:val="2"/>
      </w:pPr>
      <w:bookmarkStart w:id="8" w:name="_Toc196809285"/>
      <w:r>
        <w:t>Виды деятельности и функции</w:t>
      </w:r>
      <w:bookmarkEnd w:id="8"/>
    </w:p>
    <w:p w14:paraId="48AC900A" w14:textId="46E91786" w:rsidR="00BE4A8E" w:rsidRPr="00BE4A8E" w:rsidRDefault="00BE4A8E" w:rsidP="00BE4A8E">
      <w:pPr>
        <w:rPr>
          <w:lang w:val="en-US"/>
        </w:rPr>
      </w:pPr>
      <w:r w:rsidRPr="00BE4A8E">
        <w:t>Основные функции:</w:t>
      </w:r>
      <w:r w:rsidRPr="00BE4A8E">
        <w:t xml:space="preserve"> </w:t>
      </w:r>
      <w:r>
        <w:t>з</w:t>
      </w:r>
      <w:r w:rsidRPr="00BE4A8E">
        <w:t>апуск игры и навигация по меню</w:t>
      </w:r>
      <w:r w:rsidRPr="00BE4A8E">
        <w:t xml:space="preserve">, </w:t>
      </w:r>
      <w:r>
        <w:t>у</w:t>
      </w:r>
      <w:r w:rsidRPr="00BE4A8E">
        <w:t>правление змейкой в реальном времени</w:t>
      </w:r>
      <w:r w:rsidRPr="00BE4A8E">
        <w:t xml:space="preserve">, </w:t>
      </w:r>
      <w:r>
        <w:t>г</w:t>
      </w:r>
      <w:r w:rsidRPr="00BE4A8E">
        <w:t>енерация еды в случайных позициях</w:t>
      </w:r>
      <w:r w:rsidRPr="00BE4A8E">
        <w:t xml:space="preserve">, </w:t>
      </w:r>
      <w:r>
        <w:t>о</w:t>
      </w:r>
      <w:r w:rsidRPr="00BE4A8E">
        <w:t>бработка столкновений</w:t>
      </w:r>
      <w:r w:rsidRPr="00BE4A8E">
        <w:t xml:space="preserve">, </w:t>
      </w:r>
      <w:r>
        <w:t>о</w:t>
      </w:r>
      <w:r w:rsidRPr="00BE4A8E">
        <w:t>тображение текущего счёта</w:t>
      </w:r>
      <w:r w:rsidRPr="00BE4A8E">
        <w:t xml:space="preserve">, </w:t>
      </w:r>
      <w:r>
        <w:t>п</w:t>
      </w:r>
      <w:r w:rsidRPr="00BE4A8E">
        <w:t>ереход на экраны победы/поражения.</w:t>
      </w:r>
    </w:p>
    <w:p w14:paraId="175931BA" w14:textId="2216D4BA" w:rsidR="00DD55E5" w:rsidRDefault="00DD55E5" w:rsidP="00DD55E5">
      <w:pPr>
        <w:pStyle w:val="2"/>
        <w:rPr>
          <w:lang w:val="en-US"/>
        </w:rPr>
      </w:pPr>
      <w:bookmarkStart w:id="9" w:name="_Toc196809286"/>
      <w:r>
        <w:t>Условия</w:t>
      </w:r>
      <w:r w:rsidR="00D81407">
        <w:t xml:space="preserve"> применения</w:t>
      </w:r>
      <w:bookmarkEnd w:id="9"/>
    </w:p>
    <w:p w14:paraId="551A6DF9" w14:textId="2884552E" w:rsidR="00BE4A8E" w:rsidRPr="00BE4A8E" w:rsidRDefault="00BE4A8E" w:rsidP="00BE4A8E">
      <w:pPr>
        <w:ind w:firstLine="0"/>
      </w:pPr>
      <w:r>
        <w:t>Таблица 1 – условия применения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E4A8E" w14:paraId="72A92EF9" w14:textId="77777777" w:rsidTr="00B06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  <w:vAlign w:val="center"/>
          </w:tcPr>
          <w:p w14:paraId="2CEA548E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</w:pPr>
            <w:r>
              <w:t>Компонент</w:t>
            </w:r>
          </w:p>
        </w:tc>
        <w:tc>
          <w:tcPr>
            <w:tcW w:w="5098" w:type="dxa"/>
            <w:vAlign w:val="center"/>
          </w:tcPr>
          <w:p w14:paraId="34BA85BB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</w:pPr>
            <w:r>
              <w:t>Требование(-ия)</w:t>
            </w:r>
          </w:p>
        </w:tc>
      </w:tr>
      <w:tr w:rsidR="00BE4A8E" w14:paraId="6DA61A57" w14:textId="77777777" w:rsidTr="00B06E90">
        <w:tc>
          <w:tcPr>
            <w:tcW w:w="5097" w:type="dxa"/>
            <w:vAlign w:val="center"/>
          </w:tcPr>
          <w:p w14:paraId="5F7BF0B4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Процессор</w:t>
            </w:r>
          </w:p>
        </w:tc>
        <w:tc>
          <w:tcPr>
            <w:tcW w:w="5098" w:type="dxa"/>
            <w:vAlign w:val="center"/>
          </w:tcPr>
          <w:p w14:paraId="30CE191C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Т</w:t>
            </w:r>
            <w:r w:rsidRPr="00845B43">
              <w:t>актовая частота: от 1,0 ГГц</w:t>
            </w:r>
          </w:p>
        </w:tc>
      </w:tr>
      <w:tr w:rsidR="00BE4A8E" w14:paraId="782A367B" w14:textId="77777777" w:rsidTr="00B06E90">
        <w:tc>
          <w:tcPr>
            <w:tcW w:w="5097" w:type="dxa"/>
            <w:vAlign w:val="center"/>
          </w:tcPr>
          <w:p w14:paraId="184D6D46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Операционная система</w:t>
            </w:r>
          </w:p>
        </w:tc>
        <w:tc>
          <w:tcPr>
            <w:tcW w:w="5098" w:type="dxa"/>
            <w:vAlign w:val="center"/>
          </w:tcPr>
          <w:p w14:paraId="6D65DF08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 w:rsidRPr="00845B43">
              <w:t>«Windows»: 10, 11</w:t>
            </w:r>
          </w:p>
        </w:tc>
      </w:tr>
      <w:tr w:rsidR="00BE4A8E" w14:paraId="22DA9B09" w14:textId="77777777" w:rsidTr="00B06E90">
        <w:tc>
          <w:tcPr>
            <w:tcW w:w="5097" w:type="dxa"/>
            <w:vAlign w:val="center"/>
          </w:tcPr>
          <w:p w14:paraId="06790133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Оперативная память</w:t>
            </w:r>
          </w:p>
        </w:tc>
        <w:tc>
          <w:tcPr>
            <w:tcW w:w="5098" w:type="dxa"/>
            <w:vAlign w:val="center"/>
          </w:tcPr>
          <w:p w14:paraId="6B2FC662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2 ГБ</w:t>
            </w:r>
          </w:p>
        </w:tc>
      </w:tr>
      <w:tr w:rsidR="00BE4A8E" w14:paraId="6B0A7CE6" w14:textId="77777777" w:rsidTr="00B06E90">
        <w:tc>
          <w:tcPr>
            <w:tcW w:w="5097" w:type="dxa"/>
            <w:vAlign w:val="center"/>
          </w:tcPr>
          <w:p w14:paraId="377A5E72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Разрешение экрана</w:t>
            </w:r>
          </w:p>
        </w:tc>
        <w:tc>
          <w:tcPr>
            <w:tcW w:w="5098" w:type="dxa"/>
            <w:vAlign w:val="center"/>
          </w:tcPr>
          <w:p w14:paraId="6C85FB67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 w:rsidRPr="00845B43">
              <w:t>1280 × 800 пикселей</w:t>
            </w:r>
          </w:p>
        </w:tc>
      </w:tr>
      <w:tr w:rsidR="00BE4A8E" w14:paraId="0C7FDB3A" w14:textId="77777777" w:rsidTr="00B06E90">
        <w:tc>
          <w:tcPr>
            <w:tcW w:w="5097" w:type="dxa"/>
            <w:vAlign w:val="center"/>
          </w:tcPr>
          <w:p w14:paraId="0C6685B5" w14:textId="77777777" w:rsidR="00BE4A8E" w:rsidRPr="00C25481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rPr>
                <w:lang w:val="en-US"/>
              </w:rPr>
            </w:pPr>
            <w:r>
              <w:t xml:space="preserve">Интерпретатор </w:t>
            </w:r>
            <w:r>
              <w:rPr>
                <w:lang w:val="en-US"/>
              </w:rPr>
              <w:t>Python</w:t>
            </w:r>
          </w:p>
        </w:tc>
        <w:tc>
          <w:tcPr>
            <w:tcW w:w="5098" w:type="dxa"/>
            <w:vAlign w:val="center"/>
          </w:tcPr>
          <w:p w14:paraId="542437DC" w14:textId="77777777" w:rsidR="00BE4A8E" w:rsidRDefault="00BE4A8E" w:rsidP="00B06E9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Версия 3.12</w:t>
            </w:r>
          </w:p>
        </w:tc>
      </w:tr>
    </w:tbl>
    <w:p w14:paraId="5A4BE703" w14:textId="77777777" w:rsidR="00BE4A8E" w:rsidRPr="00BE4A8E" w:rsidRDefault="00BE4A8E" w:rsidP="00BE4A8E">
      <w:pPr>
        <w:ind w:firstLine="0"/>
      </w:pPr>
    </w:p>
    <w:p w14:paraId="38600864" w14:textId="7BCFA918" w:rsidR="00592879" w:rsidRDefault="00DD55E5" w:rsidP="00592879">
      <w:pPr>
        <w:pStyle w:val="1"/>
      </w:pPr>
      <w:bookmarkStart w:id="10" w:name="_Toc196809287"/>
      <w:r>
        <w:lastRenderedPageBreak/>
        <w:t>Подготовка к работе</w:t>
      </w:r>
      <w:bookmarkEnd w:id="10"/>
    </w:p>
    <w:p w14:paraId="41078D8B" w14:textId="481B6B62" w:rsidR="00F91124" w:rsidRDefault="00535114" w:rsidP="00A52CF3">
      <w:pPr>
        <w:pStyle w:val="2"/>
      </w:pPr>
      <w:bookmarkStart w:id="11" w:name="_Toc196809288"/>
      <w:r>
        <w:t>Состав и содержание дистрибутивного носителя данных</w:t>
      </w:r>
      <w:bookmarkEnd w:id="11"/>
    </w:p>
    <w:p w14:paraId="07B72159" w14:textId="371A9310" w:rsidR="00BE4A8E" w:rsidRPr="00BE4A8E" w:rsidRDefault="00BE4A8E" w:rsidP="00BE4A8E">
      <w:r>
        <w:t>Дистрибутив содержит:</w:t>
      </w:r>
      <w:r>
        <w:t xml:space="preserve"> п</w:t>
      </w:r>
      <w:r>
        <w:t xml:space="preserve">апку </w:t>
      </w:r>
      <w:r>
        <w:t>«</w:t>
      </w:r>
      <w:r>
        <w:t>game</w:t>
      </w:r>
      <w:r>
        <w:t>»</w:t>
      </w:r>
      <w:r>
        <w:t xml:space="preserve"> с исходным кодом</w:t>
      </w:r>
      <w:r w:rsidRPr="00BE4A8E">
        <w:t xml:space="preserve">, </w:t>
      </w:r>
      <w:r>
        <w:t xml:space="preserve">файл зависимостей </w:t>
      </w:r>
      <w:r w:rsidRPr="00BE4A8E">
        <w:rPr>
          <w:lang w:val="en-US"/>
        </w:rPr>
        <w:t>requirements</w:t>
      </w:r>
      <w:r w:rsidRPr="00BE4A8E">
        <w:t>.</w:t>
      </w:r>
      <w:r w:rsidRPr="00BE4A8E">
        <w:rPr>
          <w:lang w:val="en-US"/>
        </w:rPr>
        <w:t>txt</w:t>
      </w:r>
      <w:r w:rsidRPr="00BE4A8E">
        <w:t xml:space="preserve">, </w:t>
      </w:r>
      <w:r>
        <w:t>конфигурационный файл</w:t>
      </w:r>
      <w:r w:rsidRPr="00BE4A8E">
        <w:t xml:space="preserve"> </w:t>
      </w:r>
      <w:r>
        <w:t>«</w:t>
      </w:r>
      <w:r w:rsidRPr="00BE4A8E">
        <w:rPr>
          <w:lang w:val="en-US"/>
        </w:rPr>
        <w:t>config</w:t>
      </w:r>
      <w:r w:rsidRPr="00BE4A8E">
        <w:t>.</w:t>
      </w:r>
      <w:r w:rsidRPr="00BE4A8E">
        <w:rPr>
          <w:lang w:val="en-US"/>
        </w:rPr>
        <w:t>ini</w:t>
      </w:r>
      <w:r>
        <w:t>»</w:t>
      </w:r>
      <w:r w:rsidRPr="00BE4A8E">
        <w:t xml:space="preserve">, </w:t>
      </w:r>
      <w:r>
        <w:t>файл с основной информацией</w:t>
      </w:r>
      <w:r w:rsidRPr="00BE4A8E">
        <w:t xml:space="preserve"> </w:t>
      </w:r>
      <w:r>
        <w:t>«</w:t>
      </w:r>
      <w:r w:rsidRPr="00BE4A8E">
        <w:rPr>
          <w:lang w:val="en-US"/>
        </w:rPr>
        <w:t>README</w:t>
      </w:r>
      <w:r w:rsidRPr="00BE4A8E">
        <w:t>.</w:t>
      </w:r>
      <w:r w:rsidRPr="00BE4A8E">
        <w:rPr>
          <w:lang w:val="en-US"/>
        </w:rPr>
        <w:t>md</w:t>
      </w:r>
      <w:r>
        <w:t>» и «</w:t>
      </w:r>
      <w:r>
        <w:t>Dockerfile</w:t>
      </w:r>
      <w:r>
        <w:t>»</w:t>
      </w:r>
      <w:r>
        <w:t xml:space="preserve"> для контейнеризации.</w:t>
      </w:r>
    </w:p>
    <w:p w14:paraId="4D0F4268" w14:textId="51E4A190" w:rsidR="00A52CF3" w:rsidRDefault="00535114" w:rsidP="00A52CF3">
      <w:pPr>
        <w:pStyle w:val="2"/>
      </w:pPr>
      <w:bookmarkStart w:id="12" w:name="_Toc196809289"/>
      <w:r>
        <w:t>Порядок загрузки данных программы</w:t>
      </w:r>
      <w:bookmarkEnd w:id="12"/>
    </w:p>
    <w:p w14:paraId="4C75F050" w14:textId="07EA69F0" w:rsidR="008D77BC" w:rsidRPr="008D77BC" w:rsidRDefault="008D77BC" w:rsidP="008D77BC">
      <w:r>
        <w:t xml:space="preserve">Первый вариант: </w:t>
      </w:r>
      <w:r w:rsidR="008E4AA4">
        <w:t>клонировать</w:t>
      </w:r>
      <w:r w:rsidRPr="008D77BC">
        <w:t xml:space="preserve"> репозиторий</w:t>
      </w:r>
      <w:r w:rsidRPr="008D77BC">
        <w:t>,</w:t>
      </w:r>
      <w:r>
        <w:t xml:space="preserve"> а затем п</w:t>
      </w:r>
      <w:r w:rsidRPr="008D77BC">
        <w:t>ерей</w:t>
      </w:r>
      <w:r>
        <w:t>ти</w:t>
      </w:r>
      <w:r w:rsidRPr="008D77BC">
        <w:t xml:space="preserve"> в папку </w:t>
      </w:r>
      <w:r>
        <w:t>«</w:t>
      </w:r>
      <w:r w:rsidRPr="008D77BC">
        <w:rPr>
          <w:lang w:val="en-US"/>
        </w:rPr>
        <w:t>snake</w:t>
      </w:r>
      <w:r w:rsidRPr="008D77BC">
        <w:t>-</w:t>
      </w:r>
      <w:r w:rsidRPr="008D77BC">
        <w:rPr>
          <w:lang w:val="en-US"/>
        </w:rPr>
        <w:t>game</w:t>
      </w:r>
      <w:r>
        <w:t>»</w:t>
      </w:r>
      <w:r w:rsidRPr="008D77BC">
        <w:t xml:space="preserve">, </w:t>
      </w:r>
      <w:r>
        <w:t>у</w:t>
      </w:r>
      <w:r w:rsidRPr="008D77BC">
        <w:t>становите зависимости</w:t>
      </w:r>
      <w:r>
        <w:t xml:space="preserve"> из файла «</w:t>
      </w:r>
      <w:r w:rsidRPr="008D77BC">
        <w:rPr>
          <w:lang w:val="en-US"/>
        </w:rPr>
        <w:t>requirements</w:t>
      </w:r>
      <w:r w:rsidRPr="008D77BC">
        <w:t>.</w:t>
      </w:r>
      <w:r w:rsidRPr="008D77BC">
        <w:rPr>
          <w:lang w:val="en-US"/>
        </w:rPr>
        <w:t>txt</w:t>
      </w:r>
      <w:r>
        <w:t>» и запустить через точку входа «</w:t>
      </w:r>
      <w:r>
        <w:rPr>
          <w:lang w:val="en-US"/>
        </w:rPr>
        <w:t>main</w:t>
      </w:r>
      <w:r w:rsidRPr="008D77BC">
        <w:t>.</w:t>
      </w:r>
      <w:r>
        <w:rPr>
          <w:lang w:val="en-US"/>
        </w:rPr>
        <w:t>py</w:t>
      </w:r>
      <w:r>
        <w:t>».</w:t>
      </w:r>
    </w:p>
    <w:p w14:paraId="4DE73A8C" w14:textId="609AB07E" w:rsidR="008D77BC" w:rsidRPr="008D77BC" w:rsidRDefault="008D77BC" w:rsidP="008D77BC">
      <w:r>
        <w:t>Второй вариант: зайти в раздел тегов (релизы) и скачать архив</w:t>
      </w:r>
      <w:r w:rsidRPr="008D77BC">
        <w:t xml:space="preserve">, </w:t>
      </w:r>
      <w:r>
        <w:t>далее распакуйте его и запустите «</w:t>
      </w:r>
      <w:r>
        <w:rPr>
          <w:lang w:val="en-US"/>
        </w:rPr>
        <w:t>Snake</w:t>
      </w:r>
      <w:r w:rsidRPr="008D77BC">
        <w:t>-</w:t>
      </w:r>
      <w:r>
        <w:rPr>
          <w:lang w:val="en-US"/>
        </w:rPr>
        <w:t>game</w:t>
      </w:r>
      <w:r w:rsidRPr="008D77BC">
        <w:t>.</w:t>
      </w:r>
      <w:r>
        <w:rPr>
          <w:lang w:val="en-US"/>
        </w:rPr>
        <w:t>exe</w:t>
      </w:r>
      <w:r>
        <w:t>» файл.</w:t>
      </w:r>
    </w:p>
    <w:p w14:paraId="21C9B864" w14:textId="45BC13C2" w:rsidR="008D77BC" w:rsidRPr="008D77BC" w:rsidRDefault="008D77BC" w:rsidP="008D77BC">
      <w:r>
        <w:t xml:space="preserve">Третий вариант: </w:t>
      </w:r>
      <w:r w:rsidR="008E4AA4">
        <w:t>клонировать</w:t>
      </w:r>
      <w:r>
        <w:t xml:space="preserve"> докер образ из инструкции </w:t>
      </w:r>
      <w:r w:rsidR="008E4AA4">
        <w:t xml:space="preserve">на </w:t>
      </w:r>
      <w:r w:rsidR="008E4AA4">
        <w:rPr>
          <w:lang w:val="en-US"/>
        </w:rPr>
        <w:t>GitHub</w:t>
      </w:r>
      <w:r>
        <w:t xml:space="preserve"> и запустить его.</w:t>
      </w:r>
    </w:p>
    <w:p w14:paraId="52EDEC11" w14:textId="6AC7BFEA" w:rsidR="00A52CF3" w:rsidRDefault="00535114" w:rsidP="00847368">
      <w:pPr>
        <w:pStyle w:val="2"/>
      </w:pPr>
      <w:bookmarkStart w:id="13" w:name="_Toc196809290"/>
      <w:r>
        <w:t>Проверк</w:t>
      </w:r>
      <w:r w:rsidR="00D81407">
        <w:t>а</w:t>
      </w:r>
      <w:r>
        <w:t xml:space="preserve"> работоспособности</w:t>
      </w:r>
      <w:r w:rsidR="00D81407">
        <w:t xml:space="preserve"> системы</w:t>
      </w:r>
      <w:bookmarkEnd w:id="13"/>
    </w:p>
    <w:p w14:paraId="0A4EE514" w14:textId="5085F9FC" w:rsidR="008D77BC" w:rsidRPr="008D77BC" w:rsidRDefault="008D77BC" w:rsidP="008D77BC">
      <w:r>
        <w:t>После запуска должен появиться загрузочный экран, затем меню. Проверьте управление стрелками в игре.</w:t>
      </w:r>
    </w:p>
    <w:p w14:paraId="5E334603" w14:textId="77777777" w:rsidR="00674C8A" w:rsidRDefault="00E61B22" w:rsidP="00674C8A">
      <w:pPr>
        <w:pStyle w:val="1"/>
      </w:pPr>
      <w:bookmarkStart w:id="14" w:name="_Toc196809291"/>
      <w:r>
        <w:lastRenderedPageBreak/>
        <w:t>О</w:t>
      </w:r>
      <w:r w:rsidR="00FC6AE0">
        <w:t>писание</w:t>
      </w:r>
      <w:r>
        <w:t xml:space="preserve"> </w:t>
      </w:r>
      <w:r w:rsidR="00674C8A">
        <w:t>операций</w:t>
      </w:r>
      <w:bookmarkEnd w:id="14"/>
    </w:p>
    <w:p w14:paraId="7011D3F4" w14:textId="1DDF982A" w:rsidR="00674C8A" w:rsidRDefault="00674C8A" w:rsidP="00674C8A">
      <w:pPr>
        <w:pStyle w:val="2"/>
      </w:pPr>
      <w:bookmarkStart w:id="15" w:name="_Toc196809292"/>
      <w:r>
        <w:t>Описание выполняемых функций, задач, процедур</w:t>
      </w:r>
      <w:bookmarkEnd w:id="15"/>
    </w:p>
    <w:p w14:paraId="4DE7DBC7" w14:textId="2938D306" w:rsidR="008E4AA4" w:rsidRPr="008E4AA4" w:rsidRDefault="008E4AA4" w:rsidP="008E4AA4">
      <w:r>
        <w:t>В м</w:t>
      </w:r>
      <w:r>
        <w:t>еню</w:t>
      </w:r>
      <w:r>
        <w:t xml:space="preserve"> </w:t>
      </w:r>
      <w:r>
        <w:t xml:space="preserve">кнопка </w:t>
      </w:r>
      <w:r>
        <w:t>«</w:t>
      </w:r>
      <w:r>
        <w:t>Start</w:t>
      </w:r>
      <w:r>
        <w:t>» нужна</w:t>
      </w:r>
      <w:r>
        <w:t xml:space="preserve"> для начала игры</w:t>
      </w:r>
      <w:r w:rsidRPr="008E4AA4">
        <w:t xml:space="preserve">, </w:t>
      </w:r>
      <w:r>
        <w:t>змейка движется непрерывно, меняет направление по нажатию стрелок</w:t>
      </w:r>
      <w:r w:rsidRPr="008E4AA4">
        <w:t xml:space="preserve">, </w:t>
      </w:r>
      <w:r>
        <w:t>е</w:t>
      </w:r>
      <w:r>
        <w:t>да появляется в случайном месте, при поедании увеличивает длину змейки и счёт</w:t>
      </w:r>
      <w:r w:rsidRPr="008E4AA4">
        <w:t xml:space="preserve">, </w:t>
      </w:r>
      <w:r>
        <w:t>отображение экрана победы</w:t>
      </w:r>
      <w:r w:rsidRPr="008E4AA4">
        <w:t xml:space="preserve">, </w:t>
      </w:r>
      <w:r>
        <w:t>когда змейка заполняет всё поле</w:t>
      </w:r>
      <w:r w:rsidRPr="008E4AA4">
        <w:t xml:space="preserve">, </w:t>
      </w:r>
      <w:r>
        <w:t>отображение экрана поражения</w:t>
      </w:r>
      <w:r>
        <w:t xml:space="preserve"> при столкновении со стеной или своим телом.</w:t>
      </w:r>
    </w:p>
    <w:p w14:paraId="6F386A55" w14:textId="77777777" w:rsidR="00D81407" w:rsidRDefault="00674C8A" w:rsidP="00D81407">
      <w:pPr>
        <w:pStyle w:val="2"/>
        <w:rPr>
          <w:lang w:val="en-US"/>
        </w:rPr>
      </w:pPr>
      <w:bookmarkStart w:id="16" w:name="_Toc196809293"/>
      <w:r>
        <w:t xml:space="preserve">Описание операций </w:t>
      </w:r>
      <w:r w:rsidR="00D00144">
        <w:t>технологического процесса обработки данных</w:t>
      </w:r>
      <w:bookmarkEnd w:id="16"/>
    </w:p>
    <w:p w14:paraId="0D7F6AAD" w14:textId="0E42952D" w:rsidR="00D053A9" w:rsidRPr="00D053A9" w:rsidRDefault="00D053A9" w:rsidP="00D053A9">
      <w:r w:rsidRPr="00D053A9">
        <w:t xml:space="preserve">Игра работает в цикле с обработкой событий </w:t>
      </w:r>
      <w:r w:rsidRPr="00D053A9">
        <w:rPr>
          <w:lang w:val="en-US"/>
        </w:rPr>
        <w:t>Tkinter</w:t>
      </w:r>
      <w:r w:rsidRPr="00D053A9">
        <w:t>:</w:t>
      </w:r>
      <w:r>
        <w:t xml:space="preserve"> о</w:t>
      </w:r>
      <w:r w:rsidRPr="00D053A9">
        <w:t>бработка нажатий клавиш</w:t>
      </w:r>
      <w:r w:rsidRPr="00D053A9">
        <w:t>,</w:t>
      </w:r>
      <w:r>
        <w:t xml:space="preserve"> д</w:t>
      </w:r>
      <w:r w:rsidRPr="00D053A9">
        <w:t>вижение змейки</w:t>
      </w:r>
      <w:r w:rsidRPr="00D053A9">
        <w:t>,</w:t>
      </w:r>
      <w:r>
        <w:t xml:space="preserve"> п</w:t>
      </w:r>
      <w:r w:rsidRPr="00D053A9">
        <w:t>роверка коллизий</w:t>
      </w:r>
      <w:r w:rsidRPr="00D053A9">
        <w:t>,</w:t>
      </w:r>
      <w:r>
        <w:t xml:space="preserve"> г</w:t>
      </w:r>
      <w:r w:rsidRPr="00D053A9">
        <w:t>енерация новой еды</w:t>
      </w:r>
      <w:r w:rsidRPr="00D053A9">
        <w:t>,</w:t>
      </w:r>
      <w:r>
        <w:t xml:space="preserve"> о</w:t>
      </w:r>
      <w:r w:rsidRPr="00D053A9">
        <w:t xml:space="preserve">трисовка </w:t>
      </w:r>
      <w:r>
        <w:t>сегментов змеи</w:t>
      </w:r>
      <w:r w:rsidRPr="00D053A9">
        <w:t>.</w:t>
      </w:r>
    </w:p>
    <w:p w14:paraId="6B9EA7BE" w14:textId="33436134" w:rsidR="00D81407" w:rsidRDefault="00D81407" w:rsidP="00D81407">
      <w:pPr>
        <w:pStyle w:val="2"/>
      </w:pPr>
      <w:bookmarkStart w:id="17" w:name="_Toc196809294"/>
      <w:r>
        <w:t>Взаимодействие с интерфейсом</w:t>
      </w:r>
      <w:bookmarkEnd w:id="17"/>
    </w:p>
    <w:p w14:paraId="397B24F4" w14:textId="2C636292" w:rsidR="00D053A9" w:rsidRPr="00D053A9" w:rsidRDefault="00D053A9" w:rsidP="00D053A9">
      <w:r>
        <w:t>Для взаимодействия с интерфейсом используются: к</w:t>
      </w:r>
      <w:r w:rsidRPr="00D053A9">
        <w:t>лавиатура</w:t>
      </w:r>
      <w:r w:rsidRPr="00D053A9">
        <w:t xml:space="preserve">, </w:t>
      </w:r>
      <w:r>
        <w:t xml:space="preserve">а именно </w:t>
      </w:r>
      <w:r w:rsidRPr="00D053A9">
        <w:t xml:space="preserve">стрелки </w:t>
      </w:r>
      <w:r>
        <w:t>«</w:t>
      </w:r>
      <w:r w:rsidRPr="00D053A9">
        <w:t>← ↑ → ↓</w:t>
      </w:r>
      <w:r>
        <w:t>»</w:t>
      </w:r>
      <w:r w:rsidRPr="00D053A9">
        <w:t xml:space="preserve">, </w:t>
      </w:r>
      <w:r w:rsidRPr="00D053A9">
        <w:t>для управления направление</w:t>
      </w:r>
      <w:r>
        <w:t>м; м</w:t>
      </w:r>
      <w:r w:rsidRPr="00D053A9">
        <w:t>ышь</w:t>
      </w:r>
      <w:r w:rsidRPr="00D053A9">
        <w:t xml:space="preserve">, </w:t>
      </w:r>
      <w:r>
        <w:t xml:space="preserve">для </w:t>
      </w:r>
      <w:r w:rsidRPr="00D053A9">
        <w:t>клик</w:t>
      </w:r>
      <w:r>
        <w:t>ов</w:t>
      </w:r>
      <w:r w:rsidRPr="00D053A9">
        <w:t xml:space="preserve"> по кнопкам в меню и на экранах поражения/победы.</w:t>
      </w:r>
    </w:p>
    <w:p w14:paraId="092F632B" w14:textId="24E9DD0F" w:rsidR="00E61B22" w:rsidRDefault="00140D16" w:rsidP="00E61B22">
      <w:pPr>
        <w:pStyle w:val="1"/>
      </w:pPr>
      <w:bookmarkStart w:id="18" w:name="_Toc196809295"/>
      <w:r>
        <w:lastRenderedPageBreak/>
        <w:t>Аварийные ситуации</w:t>
      </w:r>
      <w:bookmarkEnd w:id="18"/>
    </w:p>
    <w:p w14:paraId="43756BA9" w14:textId="60AC81D5" w:rsidR="001D3FB1" w:rsidRDefault="00140D16" w:rsidP="001D3FB1">
      <w:pPr>
        <w:pStyle w:val="2"/>
      </w:pPr>
      <w:bookmarkStart w:id="19" w:name="_Toc196809296"/>
      <w:r>
        <w:t>Действия в случае несоблюдения условий выполнения техпроцесса</w:t>
      </w:r>
      <w:bookmarkEnd w:id="19"/>
    </w:p>
    <w:p w14:paraId="75A4AF17" w14:textId="551D606A" w:rsidR="00D053A9" w:rsidRPr="00D053A9" w:rsidRDefault="00D053A9" w:rsidP="00D053A9">
      <w:r w:rsidRPr="00D053A9">
        <w:t xml:space="preserve">Убедитесь, что используется Python 3.12 и все зависимости установлены. При ошибках импорта </w:t>
      </w:r>
      <w:r>
        <w:t xml:space="preserve">– </w:t>
      </w:r>
      <w:r w:rsidRPr="00D053A9">
        <w:t>обновите/переустановите пакеты.</w:t>
      </w:r>
    </w:p>
    <w:p w14:paraId="00EA1178" w14:textId="07B56BA1" w:rsidR="001D3FB1" w:rsidRDefault="00140D16" w:rsidP="00AA50F6">
      <w:pPr>
        <w:pStyle w:val="2"/>
      </w:pPr>
      <w:bookmarkStart w:id="20" w:name="_Toc196809297"/>
      <w:r>
        <w:t>Действия по восстановлению программы</w:t>
      </w:r>
      <w:bookmarkEnd w:id="20"/>
    </w:p>
    <w:p w14:paraId="5D00ECE4" w14:textId="297C5C7F" w:rsidR="00D053A9" w:rsidRPr="00D053A9" w:rsidRDefault="00D053A9" w:rsidP="00D053A9">
      <w:r>
        <w:t>Для восстановления попробуйте следующие действия: п</w:t>
      </w:r>
      <w:r>
        <w:t>ерезапустите игру</w:t>
      </w:r>
      <w:r w:rsidRPr="00D053A9">
        <w:t>,</w:t>
      </w:r>
      <w:r>
        <w:t xml:space="preserve"> п</w:t>
      </w:r>
      <w:r>
        <w:t>роверьте целостность файлов.</w:t>
      </w:r>
      <w:r>
        <w:t xml:space="preserve"> При необходимости можете клонировать репозиторий заново.</w:t>
      </w:r>
    </w:p>
    <w:p w14:paraId="1B168C65" w14:textId="29360BAC" w:rsidR="009730DA" w:rsidRDefault="00140D16" w:rsidP="009730DA">
      <w:pPr>
        <w:pStyle w:val="2"/>
      </w:pPr>
      <w:bookmarkStart w:id="21" w:name="_Toc196809298"/>
      <w:r>
        <w:t>Действия в случае обнаружения вмешательства</w:t>
      </w:r>
      <w:bookmarkEnd w:id="21"/>
    </w:p>
    <w:p w14:paraId="36D74BD7" w14:textId="15127271" w:rsidR="00D053A9" w:rsidRPr="00D053A9" w:rsidRDefault="00D053A9" w:rsidP="00D053A9">
      <w:r w:rsidRPr="00D053A9">
        <w:t xml:space="preserve">Программа не предназначена для работы в сети и не хранит чувствительные данные. При подозрении на модификацию файлов </w:t>
      </w:r>
      <w:r>
        <w:t>–</w:t>
      </w:r>
      <w:r w:rsidRPr="00D053A9">
        <w:t xml:space="preserve"> заново </w:t>
      </w:r>
      <w:r>
        <w:t>клонируйте</w:t>
      </w:r>
      <w:r w:rsidRPr="00D053A9">
        <w:t xml:space="preserve"> репозитори</w:t>
      </w:r>
      <w:r>
        <w:t>й</w:t>
      </w:r>
      <w:r w:rsidRPr="00D053A9">
        <w:t>.</w:t>
      </w:r>
    </w:p>
    <w:p w14:paraId="565F00AE" w14:textId="7B64F086" w:rsidR="009730DA" w:rsidRDefault="00140D16" w:rsidP="009730DA">
      <w:pPr>
        <w:pStyle w:val="2"/>
      </w:pPr>
      <w:bookmarkStart w:id="22" w:name="_Toc196809299"/>
      <w:r>
        <w:t>Действия в других аварийных ситуациях</w:t>
      </w:r>
      <w:bookmarkEnd w:id="22"/>
    </w:p>
    <w:p w14:paraId="11AD9332" w14:textId="1CC02D9C" w:rsidR="00D053A9" w:rsidRPr="00D053A9" w:rsidRDefault="00D053A9" w:rsidP="00D053A9">
      <w:r>
        <w:t>Если вы столкнулись со одной из следующих проблем: в</w:t>
      </w:r>
      <w:r>
        <w:t xml:space="preserve">ылет игры </w:t>
      </w:r>
      <w:r>
        <w:t>–</w:t>
      </w:r>
      <w:r>
        <w:t xml:space="preserve"> проверьте логи</w:t>
      </w:r>
      <w:r w:rsidRPr="00D053A9">
        <w:t>,</w:t>
      </w:r>
      <w:r>
        <w:t xml:space="preserve"> п</w:t>
      </w:r>
      <w:r>
        <w:t xml:space="preserve">роблемы с графикой </w:t>
      </w:r>
      <w:r>
        <w:t xml:space="preserve">– </w:t>
      </w:r>
      <w:r>
        <w:t>убедитесь, что Tkinter работает корректно в вашей ОС.</w:t>
      </w:r>
    </w:p>
    <w:p w14:paraId="7B2062F0" w14:textId="090ADD84" w:rsidR="00127A5A" w:rsidRDefault="00140D16" w:rsidP="00127A5A">
      <w:pPr>
        <w:pStyle w:val="1"/>
      </w:pPr>
      <w:bookmarkStart w:id="23" w:name="_Toc196809300"/>
      <w:r>
        <w:lastRenderedPageBreak/>
        <w:t>Рекомендации по освоению</w:t>
      </w:r>
      <w:bookmarkEnd w:id="1"/>
      <w:bookmarkEnd w:id="2"/>
      <w:bookmarkEnd w:id="23"/>
    </w:p>
    <w:p w14:paraId="53AB9AE2" w14:textId="73ACF0F8" w:rsidR="00216B1B" w:rsidRDefault="00216B1B" w:rsidP="00216B1B">
      <w:r>
        <w:t>Во-первых, н</w:t>
      </w:r>
      <w:r>
        <w:t>ачните с меню и нескольких тестовых игр, чтобы привыкнуть к управлению.</w:t>
      </w:r>
      <w:r>
        <w:t xml:space="preserve"> </w:t>
      </w:r>
      <w:r>
        <w:t xml:space="preserve">Старайтесь не врезаться в стены и свой хвост </w:t>
      </w:r>
      <w:r>
        <w:t xml:space="preserve">– </w:t>
      </w:r>
      <w:r>
        <w:t>это основная сложность.</w:t>
      </w:r>
      <w:r>
        <w:t xml:space="preserve"> </w:t>
      </w:r>
      <w:r>
        <w:t>Для достижения победы планируйте маршрут так, чтобы змейка росла равномерно.</w:t>
      </w:r>
    </w:p>
    <w:p w14:paraId="15A21F03" w14:textId="6D2BCD2D" w:rsidR="00216B1B" w:rsidRPr="00216B1B" w:rsidRDefault="00216B1B" w:rsidP="00216B1B">
      <w:r>
        <w:t xml:space="preserve">Изучите код в папке </w:t>
      </w:r>
      <w:r>
        <w:t>«</w:t>
      </w:r>
      <w:r>
        <w:t>game</w:t>
      </w:r>
      <w:r>
        <w:t>»</w:t>
      </w:r>
      <w:r w:rsidRPr="00216B1B">
        <w:t xml:space="preserve"> </w:t>
      </w:r>
      <w:r>
        <w:t>– проект хорошо структурирован и может служить примером для обучения</w:t>
      </w:r>
      <w:r>
        <w:t xml:space="preserve"> (создания игры)</w:t>
      </w:r>
      <w:r>
        <w:t>.</w:t>
      </w:r>
    </w:p>
    <w:sectPr w:rsidR="00216B1B" w:rsidRPr="00216B1B" w:rsidSect="0007214B">
      <w:headerReference w:type="default" r:id="rId11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817B4" w14:textId="77777777" w:rsidR="00202893" w:rsidRDefault="00202893">
      <w:pPr>
        <w:spacing w:before="0" w:line="240" w:lineRule="auto"/>
      </w:pPr>
      <w:r>
        <w:separator/>
      </w:r>
    </w:p>
  </w:endnote>
  <w:endnote w:type="continuationSeparator" w:id="0">
    <w:p w14:paraId="39B334C3" w14:textId="77777777" w:rsidR="00202893" w:rsidRDefault="00202893">
      <w:pPr>
        <w:spacing w:before="0" w:line="240" w:lineRule="auto"/>
      </w:pPr>
      <w:r>
        <w:continuationSeparator/>
      </w:r>
    </w:p>
  </w:endnote>
  <w:endnote w:type="continuationNotice" w:id="1">
    <w:p w14:paraId="1ED46727" w14:textId="77777777" w:rsidR="00202893" w:rsidRDefault="0020289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2D3C8" w14:textId="77777777" w:rsidR="00202893" w:rsidRDefault="00202893" w:rsidP="00990EAC">
      <w:pPr>
        <w:spacing w:before="0" w:line="240" w:lineRule="auto"/>
      </w:pPr>
      <w:r>
        <w:separator/>
      </w:r>
    </w:p>
  </w:footnote>
  <w:footnote w:type="continuationSeparator" w:id="0">
    <w:p w14:paraId="0276F841" w14:textId="77777777" w:rsidR="00202893" w:rsidRDefault="00202893" w:rsidP="00990EAC">
      <w:pPr>
        <w:spacing w:before="0" w:line="240" w:lineRule="auto"/>
      </w:pPr>
      <w:r>
        <w:continuationSeparator/>
      </w:r>
    </w:p>
  </w:footnote>
  <w:footnote w:type="continuationNotice" w:id="1">
    <w:p w14:paraId="1283F449" w14:textId="77777777" w:rsidR="00202893" w:rsidRDefault="0020289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73129622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07214B">
      <w:rPr>
        <w:rStyle w:val="af1"/>
        <w:noProof/>
      </w:rPr>
      <w:t>8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D5A6451"/>
    <w:multiLevelType w:val="multilevel"/>
    <w:tmpl w:val="AB9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8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733577956">
    <w:abstractNumId w:val="6"/>
  </w:num>
  <w:num w:numId="2" w16cid:durableId="2077973450">
    <w:abstractNumId w:val="0"/>
  </w:num>
  <w:num w:numId="3" w16cid:durableId="1998337819">
    <w:abstractNumId w:val="7"/>
  </w:num>
  <w:num w:numId="4" w16cid:durableId="878668294">
    <w:abstractNumId w:val="2"/>
  </w:num>
  <w:num w:numId="5" w16cid:durableId="428042981">
    <w:abstractNumId w:val="3"/>
  </w:num>
  <w:num w:numId="6" w16cid:durableId="1894460120">
    <w:abstractNumId w:val="11"/>
  </w:num>
  <w:num w:numId="7" w16cid:durableId="223951718">
    <w:abstractNumId w:val="13"/>
  </w:num>
  <w:num w:numId="8" w16cid:durableId="308554691">
    <w:abstractNumId w:val="16"/>
  </w:num>
  <w:num w:numId="9" w16cid:durableId="223102383">
    <w:abstractNumId w:val="17"/>
  </w:num>
  <w:num w:numId="10" w16cid:durableId="1476678819">
    <w:abstractNumId w:val="12"/>
  </w:num>
  <w:num w:numId="11" w16cid:durableId="157503153">
    <w:abstractNumId w:val="14"/>
  </w:num>
  <w:num w:numId="12" w16cid:durableId="1276444739">
    <w:abstractNumId w:val="19"/>
  </w:num>
  <w:num w:numId="13" w16cid:durableId="1263800795">
    <w:abstractNumId w:val="8"/>
  </w:num>
  <w:num w:numId="14" w16cid:durableId="695932042">
    <w:abstractNumId w:val="10"/>
  </w:num>
  <w:num w:numId="15" w16cid:durableId="1214191327">
    <w:abstractNumId w:val="5"/>
  </w:num>
  <w:num w:numId="16" w16cid:durableId="458377963">
    <w:abstractNumId w:val="18"/>
  </w:num>
  <w:num w:numId="17" w16cid:durableId="1452360768">
    <w:abstractNumId w:val="15"/>
  </w:num>
  <w:num w:numId="18" w16cid:durableId="1410224665">
    <w:abstractNumId w:val="4"/>
  </w:num>
  <w:num w:numId="19" w16cid:durableId="925965036">
    <w:abstractNumId w:val="9"/>
  </w:num>
  <w:num w:numId="20" w16cid:durableId="136933447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20C2C"/>
    <w:rsid w:val="00024473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214B"/>
    <w:rsid w:val="0008146F"/>
    <w:rsid w:val="000934BA"/>
    <w:rsid w:val="00094729"/>
    <w:rsid w:val="00096EC7"/>
    <w:rsid w:val="000A537A"/>
    <w:rsid w:val="000C0C5D"/>
    <w:rsid w:val="000C2A5F"/>
    <w:rsid w:val="000C7B86"/>
    <w:rsid w:val="000C7DE5"/>
    <w:rsid w:val="000D3006"/>
    <w:rsid w:val="000D38ED"/>
    <w:rsid w:val="000D3A15"/>
    <w:rsid w:val="000E6490"/>
    <w:rsid w:val="00104146"/>
    <w:rsid w:val="00106B06"/>
    <w:rsid w:val="0011316B"/>
    <w:rsid w:val="001157C8"/>
    <w:rsid w:val="001223A9"/>
    <w:rsid w:val="001238DC"/>
    <w:rsid w:val="001275E2"/>
    <w:rsid w:val="00127A5A"/>
    <w:rsid w:val="0013162A"/>
    <w:rsid w:val="0013287A"/>
    <w:rsid w:val="00140D16"/>
    <w:rsid w:val="00150617"/>
    <w:rsid w:val="00155A8D"/>
    <w:rsid w:val="0016119C"/>
    <w:rsid w:val="001673EC"/>
    <w:rsid w:val="00172DBA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F3C1A"/>
    <w:rsid w:val="001F5E9C"/>
    <w:rsid w:val="001F61FC"/>
    <w:rsid w:val="00201509"/>
    <w:rsid w:val="00202893"/>
    <w:rsid w:val="00216B1B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6CAB"/>
    <w:rsid w:val="00277614"/>
    <w:rsid w:val="00287E94"/>
    <w:rsid w:val="00292B29"/>
    <w:rsid w:val="00294EFA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E28E9"/>
    <w:rsid w:val="002F15DD"/>
    <w:rsid w:val="00303DC8"/>
    <w:rsid w:val="00311E97"/>
    <w:rsid w:val="00312254"/>
    <w:rsid w:val="00312F95"/>
    <w:rsid w:val="00317BF7"/>
    <w:rsid w:val="00323F6E"/>
    <w:rsid w:val="00326605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416D"/>
    <w:rsid w:val="004A0E13"/>
    <w:rsid w:val="004A34C3"/>
    <w:rsid w:val="004A7A41"/>
    <w:rsid w:val="004B0C8E"/>
    <w:rsid w:val="004B0F88"/>
    <w:rsid w:val="004B7636"/>
    <w:rsid w:val="004C5524"/>
    <w:rsid w:val="004F4D49"/>
    <w:rsid w:val="005008C8"/>
    <w:rsid w:val="005017B0"/>
    <w:rsid w:val="00503505"/>
    <w:rsid w:val="005040DD"/>
    <w:rsid w:val="0051150B"/>
    <w:rsid w:val="00512B60"/>
    <w:rsid w:val="005143D3"/>
    <w:rsid w:val="00514790"/>
    <w:rsid w:val="00514894"/>
    <w:rsid w:val="00514CFD"/>
    <w:rsid w:val="00524056"/>
    <w:rsid w:val="00530053"/>
    <w:rsid w:val="00531E80"/>
    <w:rsid w:val="005343A0"/>
    <w:rsid w:val="005343B2"/>
    <w:rsid w:val="00535114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D1D9F"/>
    <w:rsid w:val="005D4ECA"/>
    <w:rsid w:val="005E38E8"/>
    <w:rsid w:val="005E7941"/>
    <w:rsid w:val="005F0877"/>
    <w:rsid w:val="005F0B98"/>
    <w:rsid w:val="006007E9"/>
    <w:rsid w:val="006030ED"/>
    <w:rsid w:val="00606C43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61775"/>
    <w:rsid w:val="006638C9"/>
    <w:rsid w:val="006652DC"/>
    <w:rsid w:val="006673D6"/>
    <w:rsid w:val="00671CDE"/>
    <w:rsid w:val="00674C8A"/>
    <w:rsid w:val="00695763"/>
    <w:rsid w:val="006A3648"/>
    <w:rsid w:val="006A4E6C"/>
    <w:rsid w:val="006A534C"/>
    <w:rsid w:val="006A5DFD"/>
    <w:rsid w:val="006D422E"/>
    <w:rsid w:val="006D46A3"/>
    <w:rsid w:val="006E4EA7"/>
    <w:rsid w:val="006E62EB"/>
    <w:rsid w:val="006E7B7F"/>
    <w:rsid w:val="006F512D"/>
    <w:rsid w:val="006F586C"/>
    <w:rsid w:val="00701738"/>
    <w:rsid w:val="00702405"/>
    <w:rsid w:val="00706D32"/>
    <w:rsid w:val="0071279D"/>
    <w:rsid w:val="007157E7"/>
    <w:rsid w:val="00717B43"/>
    <w:rsid w:val="00741EC2"/>
    <w:rsid w:val="00742650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A0770"/>
    <w:rsid w:val="007A3137"/>
    <w:rsid w:val="007A44EC"/>
    <w:rsid w:val="007A670B"/>
    <w:rsid w:val="007B2E9D"/>
    <w:rsid w:val="007B79AA"/>
    <w:rsid w:val="007C2693"/>
    <w:rsid w:val="007C2891"/>
    <w:rsid w:val="007C5DA6"/>
    <w:rsid w:val="007C648D"/>
    <w:rsid w:val="007C6517"/>
    <w:rsid w:val="007D189A"/>
    <w:rsid w:val="007D18D6"/>
    <w:rsid w:val="007E7DEB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73C68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72A"/>
    <w:rsid w:val="008C6310"/>
    <w:rsid w:val="008D417C"/>
    <w:rsid w:val="008D6356"/>
    <w:rsid w:val="008D77BC"/>
    <w:rsid w:val="008E4AA4"/>
    <w:rsid w:val="008F4105"/>
    <w:rsid w:val="008F6FA6"/>
    <w:rsid w:val="00907058"/>
    <w:rsid w:val="0090747E"/>
    <w:rsid w:val="009078D1"/>
    <w:rsid w:val="00912AA6"/>
    <w:rsid w:val="0092285C"/>
    <w:rsid w:val="00922A0E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7C73"/>
    <w:rsid w:val="00962845"/>
    <w:rsid w:val="00962BF3"/>
    <w:rsid w:val="0096798D"/>
    <w:rsid w:val="00970E98"/>
    <w:rsid w:val="009730DA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6117"/>
    <w:rsid w:val="009D69EC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2AB1"/>
    <w:rsid w:val="00AE4CE5"/>
    <w:rsid w:val="00AF478D"/>
    <w:rsid w:val="00AF7668"/>
    <w:rsid w:val="00B06B73"/>
    <w:rsid w:val="00B125F0"/>
    <w:rsid w:val="00B27F07"/>
    <w:rsid w:val="00B3164A"/>
    <w:rsid w:val="00B36C5A"/>
    <w:rsid w:val="00B37E6B"/>
    <w:rsid w:val="00B426FB"/>
    <w:rsid w:val="00B62D3F"/>
    <w:rsid w:val="00B63A5B"/>
    <w:rsid w:val="00B6451B"/>
    <w:rsid w:val="00B6574F"/>
    <w:rsid w:val="00B6663A"/>
    <w:rsid w:val="00B7174E"/>
    <w:rsid w:val="00B775B6"/>
    <w:rsid w:val="00B84157"/>
    <w:rsid w:val="00BB0350"/>
    <w:rsid w:val="00BB41FD"/>
    <w:rsid w:val="00BB7AEE"/>
    <w:rsid w:val="00BC17B4"/>
    <w:rsid w:val="00BC283C"/>
    <w:rsid w:val="00BD2B75"/>
    <w:rsid w:val="00BD442E"/>
    <w:rsid w:val="00BD738C"/>
    <w:rsid w:val="00BE39B8"/>
    <w:rsid w:val="00BE4A8E"/>
    <w:rsid w:val="00BE71FF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3B09"/>
    <w:rsid w:val="00CF4EF6"/>
    <w:rsid w:val="00D00144"/>
    <w:rsid w:val="00D0476C"/>
    <w:rsid w:val="00D053A9"/>
    <w:rsid w:val="00D065A6"/>
    <w:rsid w:val="00D1204C"/>
    <w:rsid w:val="00D1695C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ECC"/>
    <w:rsid w:val="00D664C5"/>
    <w:rsid w:val="00D7189D"/>
    <w:rsid w:val="00D71E53"/>
    <w:rsid w:val="00D730CA"/>
    <w:rsid w:val="00D801DF"/>
    <w:rsid w:val="00D81407"/>
    <w:rsid w:val="00D86307"/>
    <w:rsid w:val="00D94F64"/>
    <w:rsid w:val="00D978E4"/>
    <w:rsid w:val="00DA33AC"/>
    <w:rsid w:val="00DA64D0"/>
    <w:rsid w:val="00DA6582"/>
    <w:rsid w:val="00DB0DFE"/>
    <w:rsid w:val="00DB67CB"/>
    <w:rsid w:val="00DC22C2"/>
    <w:rsid w:val="00DC575A"/>
    <w:rsid w:val="00DC5FE1"/>
    <w:rsid w:val="00DD2B98"/>
    <w:rsid w:val="00DD4754"/>
    <w:rsid w:val="00DD55E5"/>
    <w:rsid w:val="00DE03C1"/>
    <w:rsid w:val="00DE18B5"/>
    <w:rsid w:val="00DF09F4"/>
    <w:rsid w:val="00E02E0B"/>
    <w:rsid w:val="00E0593E"/>
    <w:rsid w:val="00E208B0"/>
    <w:rsid w:val="00E26720"/>
    <w:rsid w:val="00E36DF7"/>
    <w:rsid w:val="00E41AEE"/>
    <w:rsid w:val="00E4794F"/>
    <w:rsid w:val="00E508A7"/>
    <w:rsid w:val="00E50F28"/>
    <w:rsid w:val="00E60A44"/>
    <w:rsid w:val="00E61B22"/>
    <w:rsid w:val="00E666EA"/>
    <w:rsid w:val="00E74087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F05BB5"/>
    <w:rsid w:val="00F113BF"/>
    <w:rsid w:val="00F20633"/>
    <w:rsid w:val="00F20ED0"/>
    <w:rsid w:val="00F2337D"/>
    <w:rsid w:val="00F251D0"/>
    <w:rsid w:val="00F25908"/>
    <w:rsid w:val="00F26E37"/>
    <w:rsid w:val="00F32A7C"/>
    <w:rsid w:val="00F34EC4"/>
    <w:rsid w:val="00F374E5"/>
    <w:rsid w:val="00F4271F"/>
    <w:rsid w:val="00F5534E"/>
    <w:rsid w:val="00F6042B"/>
    <w:rsid w:val="00F62A47"/>
    <w:rsid w:val="00F62DCD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6AE0"/>
    <w:rsid w:val="00FD0C4A"/>
    <w:rsid w:val="00FD2680"/>
    <w:rsid w:val="00FD531C"/>
    <w:rsid w:val="00FD73B1"/>
    <w:rsid w:val="00FE02C5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semiHidden/>
    <w:unhideWhenUsed/>
    <w:rsid w:val="0096284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d">
    <w:name w:val="Strong"/>
    <w:basedOn w:val="a2"/>
    <w:uiPriority w:val="22"/>
    <w:qFormat/>
    <w:rsid w:val="00D053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8E238A-7598-41DC-BFE7-4E68495022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465</TotalTime>
  <Pages>8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Максим Шильников</cp:lastModifiedBy>
  <cp:revision>16</cp:revision>
  <cp:lastPrinted>2019-07-22T11:48:00Z</cp:lastPrinted>
  <dcterms:created xsi:type="dcterms:W3CDTF">2024-01-28T18:07:00Z</dcterms:created>
  <dcterms:modified xsi:type="dcterms:W3CDTF">2026-05-11T11:05:00Z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