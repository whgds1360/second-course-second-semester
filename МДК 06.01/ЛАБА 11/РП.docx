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27E1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964CDCF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5B386DB1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ED503EF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D049920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4734E65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6935694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D6D3618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1C117C0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7B90335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FBCD5CE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A631999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6D9F3A6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26504E4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87973A5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6567276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D71D377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2CA315A" w14:textId="77777777" w:rsidR="00D81407" w:rsidRDefault="00D81407" w:rsidP="00D81407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01D44196" w14:textId="7808FC3B" w:rsidR="00D81407" w:rsidRPr="006F586C" w:rsidRDefault="00126A52" w:rsidP="00126A5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</w:t>
      </w:r>
      <w:r w:rsidR="006F586C" w:rsidRPr="006F586C">
        <w:rPr>
          <w:b/>
          <w:bCs/>
          <w:sz w:val="28"/>
          <w:szCs w:val="28"/>
        </w:rPr>
        <w:t xml:space="preserve"> </w:t>
      </w:r>
      <w:r w:rsidR="00D81407" w:rsidRPr="006F586C">
        <w:rPr>
          <w:b/>
          <w:bCs/>
          <w:sz w:val="28"/>
          <w:szCs w:val="28"/>
        </w:rPr>
        <w:t>«</w:t>
      </w:r>
      <w:r w:rsidRPr="00126A52">
        <w:rPr>
          <w:b/>
          <w:bCs/>
          <w:sz w:val="28"/>
          <w:szCs w:val="28"/>
        </w:rPr>
        <w:t>Бюджетный калькулятор</w:t>
      </w:r>
      <w:r w:rsidR="00D81407" w:rsidRPr="006F586C">
        <w:rPr>
          <w:b/>
          <w:bCs/>
          <w:sz w:val="28"/>
          <w:szCs w:val="28"/>
        </w:rPr>
        <w:t>»</w:t>
      </w:r>
    </w:p>
    <w:p w14:paraId="46E4BC95" w14:textId="77777777" w:rsidR="00D81407" w:rsidRDefault="00D81407" w:rsidP="006F586C">
      <w:pPr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Cs w:val="24"/>
        </w:rPr>
        <w:t>Руководство пользователя</w:t>
      </w:r>
    </w:p>
    <w:p w14:paraId="50237699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14:paraId="7B89AD96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14:paraId="6BD543CF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14:paraId="6F9740D3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89EDCC2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187CCEE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1CD80C1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3D15216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0471E70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3677FB0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49A43FA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D2E9AC6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FF46650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E05D05E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017A707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66F7B34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5DD6548D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2769D30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B78E67F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82F687D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DC83F6E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6362565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64563A5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5D082F6" w14:textId="0C9C415D" w:rsidR="00990EAC" w:rsidRPr="00646136" w:rsidRDefault="00F251D0" w:rsidP="00F251D0">
      <w:pPr>
        <w:ind w:firstLine="0"/>
        <w:jc w:val="center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  <w:r>
        <w:t xml:space="preserve">Киров, </w:t>
      </w:r>
      <w:r w:rsidR="00D2756B">
        <w:t>20</w:t>
      </w:r>
      <w:r w:rsidR="005A4E60">
        <w:t>2</w:t>
      </w:r>
      <w:r w:rsidR="00962845">
        <w:t>6</w:t>
      </w:r>
      <w:r>
        <w:t xml:space="preserve"> г.</w:t>
      </w:r>
    </w:p>
    <w:p w14:paraId="7B3CC18C" w14:textId="1BCDB04B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Default="00442256">
          <w:pPr>
            <w:pStyle w:val="afb"/>
          </w:pPr>
        </w:p>
        <w:p w14:paraId="27E4C2C0" w14:textId="65B82739" w:rsidR="006F586C" w:rsidRDefault="0044225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809279" w:history="1">
            <w:r w:rsidR="006F586C" w:rsidRPr="00D20FAD">
              <w:rPr>
                <w:rStyle w:val="a6"/>
              </w:rPr>
              <w:t>1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Общее описание системы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_Toc196809279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3</w:t>
            </w:r>
            <w:r w:rsidR="006F586C">
              <w:rPr>
                <w:webHidden/>
              </w:rPr>
              <w:fldChar w:fldCharType="end"/>
            </w:r>
          </w:hyperlink>
        </w:p>
        <w:p w14:paraId="0E0FFE9E" w14:textId="369DBF7A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0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Область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6A7B616" w14:textId="1A4A5A63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1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Краткое описание возможностей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B0136CB" w14:textId="6F5712FF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2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Уровень подготовки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89FEA8E" w14:textId="34A53E7B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3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Перечень эксплуатационной документации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9F61722" w14:textId="68B34AD1" w:rsidR="006F586C" w:rsidRDefault="006F586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4" w:history="1">
            <w:r w:rsidRPr="00D20FAD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Назначение и 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0E2737B" w14:textId="4E2F0666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5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Виды деятельности и функции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A750064" w14:textId="6CEB45D3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6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59CB379" w14:textId="15E11DBC" w:rsidR="006F586C" w:rsidRDefault="006F586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7" w:history="1">
            <w:r w:rsidRPr="00D20FAD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Подготовка к работе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79E1D2C" w14:textId="28C23D2E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8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Состав и содержание дистрибутивного носителя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7D1F043" w14:textId="264590BE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9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Порядок загрузки данных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BFAF48F" w14:textId="23186235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0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Проверка работоспособности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584F0F6" w14:textId="592BF19C" w:rsidR="006F586C" w:rsidRDefault="006F586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1" w:history="1">
            <w:r w:rsidRPr="00D20FAD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Описание операций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81CCD22" w14:textId="38AD6D37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2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Описание выполняемых функций, задач, процедур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3F65AEE" w14:textId="4032E048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3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Описание операций технологического процесса обработки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D0B4489" w14:textId="2781759C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4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Взаимодействие с интерфейсом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4512126" w14:textId="0374A435" w:rsidR="006F586C" w:rsidRDefault="006F586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5" w:history="1">
            <w:r w:rsidRPr="00D20FAD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Аварийные ситуации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7717F6D" w14:textId="75F92211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6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Действия в случае несоблюдения условий выполнения техпроцесса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8326385" w14:textId="70A49FEE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7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Действия по восстановлению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020C6F3" w14:textId="65EFEF13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8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Действия в случае обнаружения вмешательства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47D25C1" w14:textId="234EED7B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9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Действия в других аварийных ситуациях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01E2FE8" w14:textId="2B49A222" w:rsidR="006F586C" w:rsidRDefault="006F586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300" w:history="1">
            <w:r w:rsidRPr="00D20FAD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Рекомендации по освоению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_Toc196809300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CF0F4E1" w14:textId="5120CC78" w:rsidR="00442256" w:rsidRPr="0023221D" w:rsidRDefault="00442256" w:rsidP="0023221D">
          <w:r>
            <w:rPr>
              <w:b/>
              <w:bCs/>
            </w:rPr>
            <w:fldChar w:fldCharType="end"/>
          </w:r>
        </w:p>
      </w:sdtContent>
    </w:sdt>
    <w:p w14:paraId="4DB9FE6F" w14:textId="544B907C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1111A35F" w14:textId="59CF91EE" w:rsidR="00DD55E5" w:rsidRDefault="005143D3" w:rsidP="00DD55E5">
      <w:pPr>
        <w:pStyle w:val="1"/>
      </w:pPr>
      <w:bookmarkStart w:id="0" w:name="_Toc196809279"/>
      <w:bookmarkStart w:id="1" w:name="_Toc74526610"/>
      <w:bookmarkStart w:id="2" w:name="_Toc128474254"/>
      <w:r>
        <w:lastRenderedPageBreak/>
        <w:t>Общее описание системы</w:t>
      </w:r>
      <w:bookmarkEnd w:id="0"/>
    </w:p>
    <w:p w14:paraId="6CB536A5" w14:textId="7C43F503" w:rsidR="00DD55E5" w:rsidRDefault="00DD55E5" w:rsidP="00DD55E5">
      <w:pPr>
        <w:pStyle w:val="2"/>
      </w:pPr>
      <w:bookmarkStart w:id="3" w:name="_Toc196809280"/>
      <w:r>
        <w:t>Область применения</w:t>
      </w:r>
      <w:bookmarkEnd w:id="3"/>
    </w:p>
    <w:p w14:paraId="288E286E" w14:textId="4A87C601" w:rsidR="00962845" w:rsidRDefault="004B4B27" w:rsidP="004B4B27">
      <w:r w:rsidRPr="004B4B27">
        <w:t>Программа «Бюджетный калькулятор» представляет собой</w:t>
      </w:r>
      <w:r>
        <w:t xml:space="preserve"> </w:t>
      </w:r>
      <w:r w:rsidRPr="004B4B27">
        <w:t>приложение для анализа личных финансов. Она предназначена для ведения учёта расходов и доходов по категориям, расчёта остатков и визуализации распределения средств.</w:t>
      </w:r>
    </w:p>
    <w:p w14:paraId="1722D92B" w14:textId="77777777" w:rsidR="004B4B27" w:rsidRPr="00962845" w:rsidRDefault="004B4B27" w:rsidP="004B4B27"/>
    <w:p w14:paraId="7EFE4E8D" w14:textId="4C3972CA" w:rsidR="00DD55E5" w:rsidRDefault="00DD55E5" w:rsidP="00DD55E5">
      <w:pPr>
        <w:pStyle w:val="2"/>
      </w:pPr>
      <w:bookmarkStart w:id="4" w:name="_Toc196809281"/>
      <w:r>
        <w:t>Краткое описание возможностей</w:t>
      </w:r>
      <w:bookmarkEnd w:id="4"/>
    </w:p>
    <w:p w14:paraId="7D499BBF" w14:textId="6E714178" w:rsidR="00126A52" w:rsidRPr="00126A52" w:rsidRDefault="004B4B27" w:rsidP="00126A52">
      <w:r>
        <w:t>Ч</w:t>
      </w:r>
      <w:r w:rsidR="00126A52" w:rsidRPr="00126A52">
        <w:t>тение CSV-файла с транзакциями, группировка по категориям, расчёт итоговых сумм, отображение истории операций, построение простейшей ASCII-диаграммы распределения расходов по категориям.</w:t>
      </w:r>
    </w:p>
    <w:p w14:paraId="716D5412" w14:textId="0BE8E753" w:rsidR="00962845" w:rsidRPr="00962845" w:rsidRDefault="00962845" w:rsidP="00962845"/>
    <w:p w14:paraId="7D1865BD" w14:textId="755A03EE" w:rsidR="00DD55E5" w:rsidRDefault="00DD55E5" w:rsidP="00DD55E5">
      <w:pPr>
        <w:pStyle w:val="2"/>
      </w:pPr>
      <w:bookmarkStart w:id="5" w:name="_Toc196809282"/>
      <w:r>
        <w:t>Уровень подготовки пользователя</w:t>
      </w:r>
      <w:bookmarkEnd w:id="5"/>
    </w:p>
    <w:p w14:paraId="2AD4E1B9" w14:textId="6B5F9B72" w:rsidR="00126A52" w:rsidRPr="00126A52" w:rsidRDefault="00126A52" w:rsidP="00126A52">
      <w:r w:rsidRPr="00126A52">
        <w:t>Программа рассчитана на пользователей начального и среднего уровня. Достаточно базовых навыков работы с командной строкой и понимания структуры CSV-файлов. Специальной подготовки не требуется.</w:t>
      </w:r>
    </w:p>
    <w:p w14:paraId="3797BB41" w14:textId="43E43692" w:rsidR="00962845" w:rsidRPr="00962845" w:rsidRDefault="00962845" w:rsidP="00962845"/>
    <w:p w14:paraId="2C0400DE" w14:textId="42ED00BB" w:rsidR="00DD55E5" w:rsidRDefault="00DD55E5" w:rsidP="00DD55E5">
      <w:pPr>
        <w:pStyle w:val="2"/>
      </w:pPr>
      <w:bookmarkStart w:id="6" w:name="_Toc196809283"/>
      <w:r>
        <w:t>Перечень эксплуатационной документации</w:t>
      </w:r>
      <w:bookmarkEnd w:id="6"/>
    </w:p>
    <w:p w14:paraId="4539584F" w14:textId="69F219E8" w:rsidR="00962845" w:rsidRPr="00962845" w:rsidRDefault="00962845" w:rsidP="00962845">
      <w:r w:rsidRPr="00962845">
        <w:t xml:space="preserve">Настоящее «Руководство пользователя», </w:t>
      </w:r>
      <w:r w:rsidR="008D77BC">
        <w:t>«</w:t>
      </w:r>
      <w:r w:rsidRPr="00962845">
        <w:t>README.md</w:t>
      </w:r>
      <w:r w:rsidR="008D77BC">
        <w:t>»</w:t>
      </w:r>
      <w:r>
        <w:t xml:space="preserve"> файл</w:t>
      </w:r>
      <w:r w:rsidRPr="00962845">
        <w:t xml:space="preserve"> в репозитории проекта.</w:t>
      </w:r>
    </w:p>
    <w:p w14:paraId="1E5D2693" w14:textId="77777777" w:rsidR="00DD55E5" w:rsidRDefault="00DD55E5" w:rsidP="00DD55E5">
      <w:pPr>
        <w:pStyle w:val="1"/>
      </w:pPr>
      <w:bookmarkStart w:id="7" w:name="_Toc196809284"/>
      <w:r>
        <w:lastRenderedPageBreak/>
        <w:t>Назначение и условия применения</w:t>
      </w:r>
      <w:bookmarkEnd w:id="7"/>
    </w:p>
    <w:p w14:paraId="769D9B3C" w14:textId="0D3E448F" w:rsidR="00DD55E5" w:rsidRDefault="00DD55E5" w:rsidP="00DD55E5">
      <w:pPr>
        <w:pStyle w:val="2"/>
      </w:pPr>
      <w:bookmarkStart w:id="8" w:name="_Toc196809285"/>
      <w:r>
        <w:t>Виды деятельности и функции</w:t>
      </w:r>
      <w:bookmarkEnd w:id="8"/>
    </w:p>
    <w:p w14:paraId="7FE6EF83" w14:textId="1C602F0F" w:rsidR="00126A52" w:rsidRPr="00126A52" w:rsidRDefault="00126A52" w:rsidP="00126A52">
      <w:r w:rsidRPr="00126A52">
        <w:t>Основные функции: запуск программы с указанием пути к CSV-файлу, обработка транзакций, расчёт баланса по категориям, выво</w:t>
      </w:r>
      <w:r w:rsidR="004B4B27">
        <w:t xml:space="preserve">д </w:t>
      </w:r>
      <w:r w:rsidRPr="00126A52">
        <w:t>информации и ASCII-графика распределения расходов.</w:t>
      </w:r>
    </w:p>
    <w:p w14:paraId="48AC900A" w14:textId="597F7085" w:rsidR="00BE4A8E" w:rsidRPr="007A5A0A" w:rsidRDefault="00BE4A8E" w:rsidP="00BE4A8E"/>
    <w:p w14:paraId="175931BA" w14:textId="2216D4BA" w:rsidR="00DD55E5" w:rsidRDefault="00DD55E5" w:rsidP="00DD55E5">
      <w:pPr>
        <w:pStyle w:val="2"/>
        <w:rPr>
          <w:lang w:val="en-US"/>
        </w:rPr>
      </w:pPr>
      <w:bookmarkStart w:id="9" w:name="_Toc196809286"/>
      <w:r>
        <w:t>Условия</w:t>
      </w:r>
      <w:r w:rsidR="00D81407">
        <w:t xml:space="preserve"> применения</w:t>
      </w:r>
      <w:bookmarkEnd w:id="9"/>
    </w:p>
    <w:p w14:paraId="551A6DF9" w14:textId="780CF27F" w:rsidR="00BE4A8E" w:rsidRPr="00BE4A8E" w:rsidRDefault="00BE4A8E" w:rsidP="00BE4A8E">
      <w:pPr>
        <w:ind w:firstLine="0"/>
      </w:pPr>
      <w:r>
        <w:t xml:space="preserve">Таблица 1 – </w:t>
      </w:r>
      <w:r w:rsidR="00DF26E7">
        <w:t>У</w:t>
      </w:r>
      <w:r>
        <w:t>словия применения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BE4A8E" w14:paraId="72A92EF9" w14:textId="77777777" w:rsidTr="00B06E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  <w:vAlign w:val="center"/>
          </w:tcPr>
          <w:p w14:paraId="2CEA548E" w14:textId="77777777" w:rsidR="00BE4A8E" w:rsidRDefault="00BE4A8E" w:rsidP="00B06E9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</w:pPr>
            <w:r>
              <w:t>Компонент</w:t>
            </w:r>
          </w:p>
        </w:tc>
        <w:tc>
          <w:tcPr>
            <w:tcW w:w="5098" w:type="dxa"/>
            <w:vAlign w:val="center"/>
          </w:tcPr>
          <w:p w14:paraId="34BA85BB" w14:textId="77777777" w:rsidR="00BE4A8E" w:rsidRDefault="00BE4A8E" w:rsidP="00B06E9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</w:pPr>
            <w:r>
              <w:t>Требование(-</w:t>
            </w:r>
            <w:proofErr w:type="spellStart"/>
            <w:r>
              <w:t>ия</w:t>
            </w:r>
            <w:proofErr w:type="spellEnd"/>
            <w:r>
              <w:t>)</w:t>
            </w:r>
          </w:p>
        </w:tc>
      </w:tr>
      <w:tr w:rsidR="00BE4A8E" w14:paraId="6DA61A57" w14:textId="77777777" w:rsidTr="00B06E90">
        <w:tc>
          <w:tcPr>
            <w:tcW w:w="5097" w:type="dxa"/>
            <w:vAlign w:val="center"/>
          </w:tcPr>
          <w:p w14:paraId="5F7BF0B4" w14:textId="77777777" w:rsidR="00BE4A8E" w:rsidRDefault="00BE4A8E" w:rsidP="00B06E9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>
              <w:t>Процессор</w:t>
            </w:r>
          </w:p>
        </w:tc>
        <w:tc>
          <w:tcPr>
            <w:tcW w:w="5098" w:type="dxa"/>
            <w:vAlign w:val="center"/>
          </w:tcPr>
          <w:p w14:paraId="30CE191C" w14:textId="77777777" w:rsidR="00BE4A8E" w:rsidRDefault="00BE4A8E" w:rsidP="00B06E9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>
              <w:t>Т</w:t>
            </w:r>
            <w:r w:rsidRPr="00845B43">
              <w:t>актовая частота: от 1,0 ГГц</w:t>
            </w:r>
          </w:p>
        </w:tc>
      </w:tr>
      <w:tr w:rsidR="00BE4A8E" w14:paraId="782A367B" w14:textId="77777777" w:rsidTr="00B06E90">
        <w:tc>
          <w:tcPr>
            <w:tcW w:w="5097" w:type="dxa"/>
            <w:vAlign w:val="center"/>
          </w:tcPr>
          <w:p w14:paraId="184D6D46" w14:textId="77777777" w:rsidR="00BE4A8E" w:rsidRDefault="00BE4A8E" w:rsidP="00B06E9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>
              <w:t>Операционная система</w:t>
            </w:r>
          </w:p>
        </w:tc>
        <w:tc>
          <w:tcPr>
            <w:tcW w:w="5098" w:type="dxa"/>
            <w:vAlign w:val="center"/>
          </w:tcPr>
          <w:p w14:paraId="6D65DF08" w14:textId="77777777" w:rsidR="00BE4A8E" w:rsidRDefault="00BE4A8E" w:rsidP="00B06E9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 w:rsidRPr="00845B43">
              <w:t>«Windows»: 10, 11</w:t>
            </w:r>
          </w:p>
        </w:tc>
      </w:tr>
      <w:tr w:rsidR="00BE4A8E" w14:paraId="22DA9B09" w14:textId="77777777" w:rsidTr="00B06E90">
        <w:tc>
          <w:tcPr>
            <w:tcW w:w="5097" w:type="dxa"/>
            <w:vAlign w:val="center"/>
          </w:tcPr>
          <w:p w14:paraId="06790133" w14:textId="77777777" w:rsidR="00BE4A8E" w:rsidRDefault="00BE4A8E" w:rsidP="00B06E9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>
              <w:t>Оперативная память</w:t>
            </w:r>
          </w:p>
        </w:tc>
        <w:tc>
          <w:tcPr>
            <w:tcW w:w="5098" w:type="dxa"/>
            <w:vAlign w:val="center"/>
          </w:tcPr>
          <w:p w14:paraId="6B2FC662" w14:textId="77777777" w:rsidR="00BE4A8E" w:rsidRDefault="00BE4A8E" w:rsidP="00B06E9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>
              <w:t>2 ГБ</w:t>
            </w:r>
          </w:p>
        </w:tc>
      </w:tr>
      <w:tr w:rsidR="00BE4A8E" w14:paraId="0C7FDB3A" w14:textId="77777777" w:rsidTr="00B06E90">
        <w:tc>
          <w:tcPr>
            <w:tcW w:w="5097" w:type="dxa"/>
            <w:vAlign w:val="center"/>
          </w:tcPr>
          <w:p w14:paraId="0C6685B5" w14:textId="77777777" w:rsidR="00BE4A8E" w:rsidRPr="00C25481" w:rsidRDefault="00BE4A8E" w:rsidP="00B06E9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rPr>
                <w:lang w:val="en-US"/>
              </w:rPr>
            </w:pPr>
            <w:r>
              <w:t xml:space="preserve">Интерпретатор </w:t>
            </w:r>
            <w:r>
              <w:rPr>
                <w:lang w:val="en-US"/>
              </w:rPr>
              <w:t>Python</w:t>
            </w:r>
          </w:p>
        </w:tc>
        <w:tc>
          <w:tcPr>
            <w:tcW w:w="5098" w:type="dxa"/>
            <w:vAlign w:val="center"/>
          </w:tcPr>
          <w:p w14:paraId="542437DC" w14:textId="457A6C35" w:rsidR="00BE4A8E" w:rsidRDefault="00BE4A8E" w:rsidP="00B06E9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>
              <w:t>Версия 3.</w:t>
            </w:r>
            <w:r w:rsidR="00126A52">
              <w:t>8</w:t>
            </w:r>
          </w:p>
        </w:tc>
      </w:tr>
    </w:tbl>
    <w:p w14:paraId="5A4BE703" w14:textId="77777777" w:rsidR="00BE4A8E" w:rsidRPr="00BE4A8E" w:rsidRDefault="00BE4A8E" w:rsidP="00BE4A8E">
      <w:pPr>
        <w:ind w:firstLine="0"/>
      </w:pPr>
    </w:p>
    <w:p w14:paraId="38600864" w14:textId="7BCFA918" w:rsidR="00592879" w:rsidRDefault="00DD55E5" w:rsidP="00592879">
      <w:pPr>
        <w:pStyle w:val="1"/>
      </w:pPr>
      <w:bookmarkStart w:id="10" w:name="_Toc196809287"/>
      <w:r>
        <w:lastRenderedPageBreak/>
        <w:t>Подготовка к работе</w:t>
      </w:r>
      <w:bookmarkEnd w:id="10"/>
    </w:p>
    <w:p w14:paraId="41078D8B" w14:textId="481B6B62" w:rsidR="00F91124" w:rsidRDefault="00535114" w:rsidP="00A52CF3">
      <w:pPr>
        <w:pStyle w:val="2"/>
      </w:pPr>
      <w:bookmarkStart w:id="11" w:name="_Toc196809288"/>
      <w:r>
        <w:t>Состав и содержание дистрибутивного носителя данных</w:t>
      </w:r>
      <w:bookmarkEnd w:id="11"/>
    </w:p>
    <w:p w14:paraId="430BC1C2" w14:textId="2FB4EC69" w:rsidR="00126A52" w:rsidRPr="00126A52" w:rsidRDefault="00126A52" w:rsidP="00126A52">
      <w:r w:rsidRPr="00126A52">
        <w:t>Дистрибутив содержит: папку «</w:t>
      </w:r>
      <w:proofErr w:type="spellStart"/>
      <w:r w:rsidRPr="00126A52">
        <w:t>budget</w:t>
      </w:r>
      <w:proofErr w:type="spellEnd"/>
      <w:r w:rsidRPr="00126A52">
        <w:t>» с исходным кодом, файлы main.py, load_csv.py, test_module.py, файл с основной информацией README.md.</w:t>
      </w:r>
    </w:p>
    <w:p w14:paraId="07B72159" w14:textId="351512E8" w:rsidR="00BE4A8E" w:rsidRPr="00BE4A8E" w:rsidRDefault="00BE4A8E" w:rsidP="00BE4A8E"/>
    <w:p w14:paraId="4D0F4268" w14:textId="51E4A190" w:rsidR="00A52CF3" w:rsidRDefault="00535114" w:rsidP="00A52CF3">
      <w:pPr>
        <w:pStyle w:val="2"/>
      </w:pPr>
      <w:bookmarkStart w:id="12" w:name="_Toc196809289"/>
      <w:r>
        <w:t>Порядок загрузки данных программы</w:t>
      </w:r>
      <w:bookmarkEnd w:id="12"/>
    </w:p>
    <w:p w14:paraId="22B70E38" w14:textId="6ACD1490" w:rsidR="00126A52" w:rsidRDefault="00126A52" w:rsidP="00126A52">
      <w:r>
        <w:t>К</w:t>
      </w:r>
      <w:r w:rsidRPr="00126A52">
        <w:t xml:space="preserve">лонировать репозиторий, перейти в папку проекта и запустить командой: </w:t>
      </w:r>
      <w:r>
        <w:t>«</w:t>
      </w:r>
      <w:r w:rsidRPr="00126A52">
        <w:t>python3 main.py /</w:t>
      </w:r>
      <w:proofErr w:type="spellStart"/>
      <w:r w:rsidRPr="00126A52">
        <w:t>path</w:t>
      </w:r>
      <w:proofErr w:type="spellEnd"/>
      <w:r w:rsidRPr="00126A52">
        <w:t>/</w:t>
      </w:r>
      <w:proofErr w:type="spellStart"/>
      <w:r w:rsidRPr="00126A52">
        <w:t>to</w:t>
      </w:r>
      <w:proofErr w:type="spellEnd"/>
      <w:r w:rsidRPr="00126A52">
        <w:t>/</w:t>
      </w:r>
      <w:proofErr w:type="spellStart"/>
      <w:r w:rsidRPr="00126A52">
        <w:t>your</w:t>
      </w:r>
      <w:proofErr w:type="spellEnd"/>
      <w:r w:rsidRPr="00126A52">
        <w:t>/budget.csv</w:t>
      </w:r>
      <w:r>
        <w:t>»</w:t>
      </w:r>
    </w:p>
    <w:p w14:paraId="5291ED17" w14:textId="77777777" w:rsidR="009C66AE" w:rsidRPr="00126A52" w:rsidRDefault="009C66AE" w:rsidP="00126A52"/>
    <w:p w14:paraId="52EDEC11" w14:textId="6AC7BFEA" w:rsidR="00A52CF3" w:rsidRDefault="00535114" w:rsidP="00847368">
      <w:pPr>
        <w:pStyle w:val="2"/>
      </w:pPr>
      <w:bookmarkStart w:id="13" w:name="_Toc196809290"/>
      <w:r>
        <w:t>Проверк</w:t>
      </w:r>
      <w:r w:rsidR="00D81407">
        <w:t>а</w:t>
      </w:r>
      <w:r>
        <w:t xml:space="preserve"> работоспособности</w:t>
      </w:r>
      <w:r w:rsidR="00D81407">
        <w:t xml:space="preserve"> системы</w:t>
      </w:r>
      <w:bookmarkEnd w:id="13"/>
    </w:p>
    <w:p w14:paraId="0A4EE514" w14:textId="182E4048" w:rsidR="008D77BC" w:rsidRPr="008D77BC" w:rsidRDefault="00126A52" w:rsidP="009C66AE">
      <w:r w:rsidRPr="00126A52">
        <w:t>После запуска программа должна успешно прочитать CSV-файл и вывести информацию по категориям с итогами и ASCII-диаграммой.</w:t>
      </w:r>
    </w:p>
    <w:p w14:paraId="5E334603" w14:textId="77777777" w:rsidR="00674C8A" w:rsidRDefault="00E61B22" w:rsidP="00674C8A">
      <w:pPr>
        <w:pStyle w:val="1"/>
      </w:pPr>
      <w:bookmarkStart w:id="14" w:name="_Toc196809291"/>
      <w:r>
        <w:lastRenderedPageBreak/>
        <w:t>О</w:t>
      </w:r>
      <w:r w:rsidR="00FC6AE0">
        <w:t>писание</w:t>
      </w:r>
      <w:r>
        <w:t xml:space="preserve"> </w:t>
      </w:r>
      <w:r w:rsidR="00674C8A">
        <w:t>операций</w:t>
      </w:r>
      <w:bookmarkEnd w:id="14"/>
    </w:p>
    <w:p w14:paraId="7011D3F4" w14:textId="1DDF982A" w:rsidR="00674C8A" w:rsidRDefault="00674C8A" w:rsidP="00674C8A">
      <w:pPr>
        <w:pStyle w:val="2"/>
      </w:pPr>
      <w:bookmarkStart w:id="15" w:name="_Toc196809292"/>
      <w:r>
        <w:t>Описание выполняемых функций, задач, процедур</w:t>
      </w:r>
      <w:bookmarkEnd w:id="15"/>
    </w:p>
    <w:p w14:paraId="3477FD8D" w14:textId="6516AC02" w:rsidR="00126A52" w:rsidRPr="00126A52" w:rsidRDefault="00126A52" w:rsidP="00126A52">
      <w:r w:rsidRPr="00126A52">
        <w:t>Программа читает CSV-файл, обрабатывает транзакции, группирует их по категориям, рассчитывает баланс, выводит список операций и строит визуализацию распределения средств.</w:t>
      </w:r>
    </w:p>
    <w:p w14:paraId="4DE7DBC7" w14:textId="7A46C8A2" w:rsidR="008E4AA4" w:rsidRPr="008E4AA4" w:rsidRDefault="008E4AA4" w:rsidP="008E4AA4"/>
    <w:p w14:paraId="6F386A55" w14:textId="77777777" w:rsidR="00D81407" w:rsidRPr="007A5A0A" w:rsidRDefault="00674C8A" w:rsidP="00D81407">
      <w:pPr>
        <w:pStyle w:val="2"/>
      </w:pPr>
      <w:bookmarkStart w:id="16" w:name="_Toc196809293"/>
      <w:r>
        <w:t xml:space="preserve">Описание операций </w:t>
      </w:r>
      <w:r w:rsidR="00D00144">
        <w:t>технологического процесса обработки данных</w:t>
      </w:r>
      <w:bookmarkEnd w:id="16"/>
    </w:p>
    <w:p w14:paraId="251B67A8" w14:textId="4393B405" w:rsidR="00126A52" w:rsidRPr="00126A52" w:rsidRDefault="00126A52" w:rsidP="00126A52">
      <w:r w:rsidRPr="00126A52">
        <w:t>Программа работает в командной строке: чтение аргументов, загрузка и парсинг CSV,</w:t>
      </w:r>
      <w:r w:rsidR="009C66AE">
        <w:t xml:space="preserve"> обработка</w:t>
      </w:r>
      <w:r w:rsidRPr="00126A52">
        <w:t xml:space="preserve"> данных и формирование отчёта.</w:t>
      </w:r>
    </w:p>
    <w:p w14:paraId="0D7F6AAD" w14:textId="27646EE0" w:rsidR="00D053A9" w:rsidRPr="00D053A9" w:rsidRDefault="00D053A9" w:rsidP="00D053A9"/>
    <w:p w14:paraId="6B9EA7BE" w14:textId="33436134" w:rsidR="00D81407" w:rsidRDefault="00D81407" w:rsidP="00D81407">
      <w:pPr>
        <w:pStyle w:val="2"/>
      </w:pPr>
      <w:bookmarkStart w:id="17" w:name="_Toc196809294"/>
      <w:r>
        <w:t>Взаимодействие с интерфейсом</w:t>
      </w:r>
      <w:bookmarkEnd w:id="17"/>
    </w:p>
    <w:p w14:paraId="397B24F4" w14:textId="146DF365" w:rsidR="00D053A9" w:rsidRPr="00D053A9" w:rsidRDefault="00126A52" w:rsidP="009C66AE">
      <w:r w:rsidRPr="00126A52">
        <w:t>Для взаимодействия с программой используется командная строка. Необходимо передать путь к CSV-файлу как аргумент при запуске.</w:t>
      </w:r>
    </w:p>
    <w:p w14:paraId="092F632B" w14:textId="24E9DD0F" w:rsidR="00E61B22" w:rsidRDefault="00140D16" w:rsidP="00E61B22">
      <w:pPr>
        <w:pStyle w:val="1"/>
      </w:pPr>
      <w:bookmarkStart w:id="18" w:name="_Toc196809295"/>
      <w:r>
        <w:lastRenderedPageBreak/>
        <w:t>Аварийные ситуации</w:t>
      </w:r>
      <w:bookmarkEnd w:id="18"/>
    </w:p>
    <w:p w14:paraId="43756BA9" w14:textId="60AC81D5" w:rsidR="001D3FB1" w:rsidRDefault="00140D16" w:rsidP="001D3FB1">
      <w:pPr>
        <w:pStyle w:val="2"/>
      </w:pPr>
      <w:bookmarkStart w:id="19" w:name="_Toc196809296"/>
      <w:r>
        <w:t>Действия в случае несоблюдения условий выполнения техпроцесса</w:t>
      </w:r>
      <w:bookmarkEnd w:id="19"/>
    </w:p>
    <w:p w14:paraId="3731B252" w14:textId="581F841A" w:rsidR="00126A52" w:rsidRPr="00126A52" w:rsidRDefault="00126A52" w:rsidP="00126A52">
      <w:r w:rsidRPr="00126A52">
        <w:t>Убедитесь, что используется Python 3.8+ и CSV-файл имеет корректную структуру</w:t>
      </w:r>
      <w:r w:rsidR="009C66AE">
        <w:t>.</w:t>
      </w:r>
    </w:p>
    <w:p w14:paraId="75A4AF17" w14:textId="0892BA14" w:rsidR="00D053A9" w:rsidRPr="00D053A9" w:rsidRDefault="00D053A9" w:rsidP="00D053A9"/>
    <w:p w14:paraId="00EA1178" w14:textId="07B56BA1" w:rsidR="001D3FB1" w:rsidRDefault="00140D16" w:rsidP="00AA50F6">
      <w:pPr>
        <w:pStyle w:val="2"/>
      </w:pPr>
      <w:bookmarkStart w:id="20" w:name="_Toc196809297"/>
      <w:r>
        <w:t>Действия по восстановлению программы</w:t>
      </w:r>
      <w:bookmarkEnd w:id="20"/>
    </w:p>
    <w:p w14:paraId="6C63AAE6" w14:textId="72AACF25" w:rsidR="00126A52" w:rsidRPr="00126A52" w:rsidRDefault="00126A52" w:rsidP="00126A52">
      <w:r w:rsidRPr="00126A52">
        <w:t>Для восстановления попробуйте следующие действия: перезапустите программу, проверьте путь к файлу и его содержимое. При необходимости клонируйте репозиторий заново.</w:t>
      </w:r>
    </w:p>
    <w:p w14:paraId="5D00ECE4" w14:textId="46A02E5E" w:rsidR="00D053A9" w:rsidRPr="00D053A9" w:rsidRDefault="00D053A9" w:rsidP="00D053A9"/>
    <w:p w14:paraId="1B168C65" w14:textId="29360BAC" w:rsidR="009730DA" w:rsidRDefault="00140D16" w:rsidP="009730DA">
      <w:pPr>
        <w:pStyle w:val="2"/>
      </w:pPr>
      <w:bookmarkStart w:id="21" w:name="_Toc196809298"/>
      <w:r>
        <w:t>Действия в случае обнаружения вмешательства</w:t>
      </w:r>
      <w:bookmarkEnd w:id="21"/>
    </w:p>
    <w:p w14:paraId="4C8A2CEA" w14:textId="52068293" w:rsidR="00126A52" w:rsidRPr="00126A52" w:rsidRDefault="00126A52" w:rsidP="00126A52">
      <w:r w:rsidRPr="00126A52">
        <w:t xml:space="preserve">Программа не предназначена для работы в сети и не хранит чувствительные данные. При подозрении на модификацию файлов </w:t>
      </w:r>
      <w:r w:rsidR="009C66AE">
        <w:t>–</w:t>
      </w:r>
      <w:r w:rsidRPr="00126A52">
        <w:t xml:space="preserve"> заново клонируйте репозиторий.</w:t>
      </w:r>
    </w:p>
    <w:p w14:paraId="36D74BD7" w14:textId="6BE9E126" w:rsidR="00D053A9" w:rsidRPr="00D053A9" w:rsidRDefault="00D053A9" w:rsidP="00D053A9"/>
    <w:p w14:paraId="565F00AE" w14:textId="7B64F086" w:rsidR="009730DA" w:rsidRDefault="00140D16" w:rsidP="009730DA">
      <w:pPr>
        <w:pStyle w:val="2"/>
      </w:pPr>
      <w:bookmarkStart w:id="22" w:name="_Toc196809299"/>
      <w:r>
        <w:t>Действия в других аварийных ситуациях</w:t>
      </w:r>
      <w:bookmarkEnd w:id="22"/>
    </w:p>
    <w:p w14:paraId="11AD9332" w14:textId="4F0AF195" w:rsidR="00D053A9" w:rsidRPr="00D053A9" w:rsidRDefault="00126A52" w:rsidP="009C66AE">
      <w:r w:rsidRPr="00126A52">
        <w:t xml:space="preserve">Если программа завершилась с ошибкой </w:t>
      </w:r>
      <w:r w:rsidR="009C66AE">
        <w:t>–</w:t>
      </w:r>
      <w:r w:rsidRPr="00126A52">
        <w:t xml:space="preserve"> проверьте формат CSV-файла и наличие всех необходимых колонок.</w:t>
      </w:r>
    </w:p>
    <w:p w14:paraId="7B2062F0" w14:textId="090ADD84" w:rsidR="00127A5A" w:rsidRDefault="00140D16" w:rsidP="00127A5A">
      <w:pPr>
        <w:pStyle w:val="1"/>
      </w:pPr>
      <w:bookmarkStart w:id="23" w:name="_Toc196809300"/>
      <w:r>
        <w:lastRenderedPageBreak/>
        <w:t>Рекомендации по освоению</w:t>
      </w:r>
      <w:bookmarkEnd w:id="1"/>
      <w:bookmarkEnd w:id="2"/>
      <w:bookmarkEnd w:id="23"/>
    </w:p>
    <w:p w14:paraId="15A21F03" w14:textId="2A769015" w:rsidR="00216B1B" w:rsidRPr="00216B1B" w:rsidRDefault="00126A52" w:rsidP="009C66AE">
      <w:r>
        <w:t>П</w:t>
      </w:r>
      <w:r w:rsidRPr="00126A52">
        <w:t>одготовьте CSV-файл в соответствии с требуемой структурой и начните с нескольких тестовых запусков. Старайтесь использовать корректные типы операций.</w:t>
      </w:r>
    </w:p>
    <w:sectPr w:rsidR="00216B1B" w:rsidRPr="00216B1B" w:rsidSect="0007214B">
      <w:headerReference w:type="default" r:id="rId11"/>
      <w:pgSz w:w="11906" w:h="16838"/>
      <w:pgMar w:top="1134" w:right="567" w:bottom="1134" w:left="1134" w:header="708" w:footer="708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7E925" w14:textId="77777777" w:rsidR="005C5E73" w:rsidRDefault="005C5E73">
      <w:pPr>
        <w:spacing w:before="0" w:line="240" w:lineRule="auto"/>
      </w:pPr>
      <w:r>
        <w:separator/>
      </w:r>
    </w:p>
  </w:endnote>
  <w:endnote w:type="continuationSeparator" w:id="0">
    <w:p w14:paraId="0D186EA1" w14:textId="77777777" w:rsidR="005C5E73" w:rsidRDefault="005C5E73">
      <w:pPr>
        <w:spacing w:before="0" w:line="240" w:lineRule="auto"/>
      </w:pPr>
      <w:r>
        <w:continuationSeparator/>
      </w:r>
    </w:p>
  </w:endnote>
  <w:endnote w:type="continuationNotice" w:id="1">
    <w:p w14:paraId="51040904" w14:textId="77777777" w:rsidR="005C5E73" w:rsidRDefault="005C5E73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96C31" w14:textId="77777777" w:rsidR="005C5E73" w:rsidRDefault="005C5E73" w:rsidP="00990EAC">
      <w:pPr>
        <w:spacing w:before="0" w:line="240" w:lineRule="auto"/>
      </w:pPr>
      <w:r>
        <w:separator/>
      </w:r>
    </w:p>
  </w:footnote>
  <w:footnote w:type="continuationSeparator" w:id="0">
    <w:p w14:paraId="13AB320A" w14:textId="77777777" w:rsidR="005C5E73" w:rsidRDefault="005C5E73" w:rsidP="00990EAC">
      <w:pPr>
        <w:spacing w:before="0" w:line="240" w:lineRule="auto"/>
      </w:pPr>
      <w:r>
        <w:continuationSeparator/>
      </w:r>
    </w:p>
  </w:footnote>
  <w:footnote w:type="continuationNotice" w:id="1">
    <w:p w14:paraId="308F90C8" w14:textId="77777777" w:rsidR="005C5E73" w:rsidRDefault="005C5E73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73129622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07214B">
      <w:rPr>
        <w:rStyle w:val="af1"/>
        <w:noProof/>
      </w:rPr>
      <w:t>8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D5A6451"/>
    <w:multiLevelType w:val="multilevel"/>
    <w:tmpl w:val="AB98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7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8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733577956">
    <w:abstractNumId w:val="6"/>
  </w:num>
  <w:num w:numId="2" w16cid:durableId="2077973450">
    <w:abstractNumId w:val="0"/>
  </w:num>
  <w:num w:numId="3" w16cid:durableId="1998337819">
    <w:abstractNumId w:val="7"/>
  </w:num>
  <w:num w:numId="4" w16cid:durableId="878668294">
    <w:abstractNumId w:val="2"/>
  </w:num>
  <w:num w:numId="5" w16cid:durableId="428042981">
    <w:abstractNumId w:val="3"/>
  </w:num>
  <w:num w:numId="6" w16cid:durableId="1894460120">
    <w:abstractNumId w:val="11"/>
  </w:num>
  <w:num w:numId="7" w16cid:durableId="223951718">
    <w:abstractNumId w:val="13"/>
  </w:num>
  <w:num w:numId="8" w16cid:durableId="308554691">
    <w:abstractNumId w:val="16"/>
  </w:num>
  <w:num w:numId="9" w16cid:durableId="223102383">
    <w:abstractNumId w:val="17"/>
  </w:num>
  <w:num w:numId="10" w16cid:durableId="1476678819">
    <w:abstractNumId w:val="12"/>
  </w:num>
  <w:num w:numId="11" w16cid:durableId="157503153">
    <w:abstractNumId w:val="14"/>
  </w:num>
  <w:num w:numId="12" w16cid:durableId="1276444739">
    <w:abstractNumId w:val="19"/>
  </w:num>
  <w:num w:numId="13" w16cid:durableId="1263800795">
    <w:abstractNumId w:val="8"/>
  </w:num>
  <w:num w:numId="14" w16cid:durableId="695932042">
    <w:abstractNumId w:val="10"/>
  </w:num>
  <w:num w:numId="15" w16cid:durableId="1214191327">
    <w:abstractNumId w:val="5"/>
  </w:num>
  <w:num w:numId="16" w16cid:durableId="458377963">
    <w:abstractNumId w:val="18"/>
  </w:num>
  <w:num w:numId="17" w16cid:durableId="1452360768">
    <w:abstractNumId w:val="15"/>
  </w:num>
  <w:num w:numId="18" w16cid:durableId="1410224665">
    <w:abstractNumId w:val="4"/>
  </w:num>
  <w:num w:numId="19" w16cid:durableId="925965036">
    <w:abstractNumId w:val="9"/>
  </w:num>
  <w:num w:numId="20" w16cid:durableId="1369334476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5480"/>
    <w:rsid w:val="00020C2C"/>
    <w:rsid w:val="00024473"/>
    <w:rsid w:val="00032359"/>
    <w:rsid w:val="00033833"/>
    <w:rsid w:val="00035A26"/>
    <w:rsid w:val="00037B3E"/>
    <w:rsid w:val="00040D1E"/>
    <w:rsid w:val="0004336A"/>
    <w:rsid w:val="00044093"/>
    <w:rsid w:val="00046056"/>
    <w:rsid w:val="00051403"/>
    <w:rsid w:val="0005745E"/>
    <w:rsid w:val="00061F64"/>
    <w:rsid w:val="00066F6D"/>
    <w:rsid w:val="0007214B"/>
    <w:rsid w:val="0008146F"/>
    <w:rsid w:val="000934BA"/>
    <w:rsid w:val="00094729"/>
    <w:rsid w:val="00096EC7"/>
    <w:rsid w:val="000A537A"/>
    <w:rsid w:val="000C0C5D"/>
    <w:rsid w:val="000C2A5F"/>
    <w:rsid w:val="000C7B86"/>
    <w:rsid w:val="000C7DE5"/>
    <w:rsid w:val="000D3006"/>
    <w:rsid w:val="000D38ED"/>
    <w:rsid w:val="000D3A15"/>
    <w:rsid w:val="000E6490"/>
    <w:rsid w:val="00104146"/>
    <w:rsid w:val="00106B06"/>
    <w:rsid w:val="0011316B"/>
    <w:rsid w:val="001157C8"/>
    <w:rsid w:val="001223A9"/>
    <w:rsid w:val="001238DC"/>
    <w:rsid w:val="00126A52"/>
    <w:rsid w:val="001275E2"/>
    <w:rsid w:val="00127A5A"/>
    <w:rsid w:val="0013162A"/>
    <w:rsid w:val="0013287A"/>
    <w:rsid w:val="00140D16"/>
    <w:rsid w:val="00150617"/>
    <w:rsid w:val="00155A8D"/>
    <w:rsid w:val="0016119C"/>
    <w:rsid w:val="001673EC"/>
    <w:rsid w:val="00172DBA"/>
    <w:rsid w:val="00186EFA"/>
    <w:rsid w:val="0019044F"/>
    <w:rsid w:val="001A12C2"/>
    <w:rsid w:val="001A50A1"/>
    <w:rsid w:val="001B065B"/>
    <w:rsid w:val="001B0E64"/>
    <w:rsid w:val="001B3C9B"/>
    <w:rsid w:val="001B794F"/>
    <w:rsid w:val="001D3FB1"/>
    <w:rsid w:val="001F3C1A"/>
    <w:rsid w:val="001F5E9C"/>
    <w:rsid w:val="001F61FC"/>
    <w:rsid w:val="00201509"/>
    <w:rsid w:val="00202893"/>
    <w:rsid w:val="0021088B"/>
    <w:rsid w:val="00216B1B"/>
    <w:rsid w:val="0023221D"/>
    <w:rsid w:val="00234403"/>
    <w:rsid w:val="00234BD7"/>
    <w:rsid w:val="0023504B"/>
    <w:rsid w:val="00241C37"/>
    <w:rsid w:val="00244671"/>
    <w:rsid w:val="00244AD0"/>
    <w:rsid w:val="002469D0"/>
    <w:rsid w:val="002502BF"/>
    <w:rsid w:val="00256697"/>
    <w:rsid w:val="00263185"/>
    <w:rsid w:val="0026423B"/>
    <w:rsid w:val="00270C38"/>
    <w:rsid w:val="00276CAB"/>
    <w:rsid w:val="00277614"/>
    <w:rsid w:val="00287E94"/>
    <w:rsid w:val="00292B29"/>
    <w:rsid w:val="00294EFA"/>
    <w:rsid w:val="002952BC"/>
    <w:rsid w:val="00295D9C"/>
    <w:rsid w:val="00296BBF"/>
    <w:rsid w:val="002A514A"/>
    <w:rsid w:val="002A56D9"/>
    <w:rsid w:val="002C1982"/>
    <w:rsid w:val="002D354A"/>
    <w:rsid w:val="002D5B25"/>
    <w:rsid w:val="002D5ED0"/>
    <w:rsid w:val="002E28E9"/>
    <w:rsid w:val="002F15DD"/>
    <w:rsid w:val="00303DC8"/>
    <w:rsid w:val="00311E97"/>
    <w:rsid w:val="00312254"/>
    <w:rsid w:val="00312F95"/>
    <w:rsid w:val="00317BF7"/>
    <w:rsid w:val="003206CD"/>
    <w:rsid w:val="00323F6E"/>
    <w:rsid w:val="00326605"/>
    <w:rsid w:val="00342964"/>
    <w:rsid w:val="00347071"/>
    <w:rsid w:val="00347678"/>
    <w:rsid w:val="00350180"/>
    <w:rsid w:val="00351631"/>
    <w:rsid w:val="003552A3"/>
    <w:rsid w:val="00364D74"/>
    <w:rsid w:val="00370436"/>
    <w:rsid w:val="003711B3"/>
    <w:rsid w:val="00372C9E"/>
    <w:rsid w:val="00374EF9"/>
    <w:rsid w:val="00380D25"/>
    <w:rsid w:val="00386F3E"/>
    <w:rsid w:val="00387E10"/>
    <w:rsid w:val="00390EAB"/>
    <w:rsid w:val="003915BE"/>
    <w:rsid w:val="00393F45"/>
    <w:rsid w:val="00397496"/>
    <w:rsid w:val="003A4E95"/>
    <w:rsid w:val="003A546E"/>
    <w:rsid w:val="003C2810"/>
    <w:rsid w:val="003D3E93"/>
    <w:rsid w:val="003D61D2"/>
    <w:rsid w:val="003E0217"/>
    <w:rsid w:val="003E09BF"/>
    <w:rsid w:val="003E1A1B"/>
    <w:rsid w:val="003E22A5"/>
    <w:rsid w:val="003E3B91"/>
    <w:rsid w:val="003E58AE"/>
    <w:rsid w:val="003E72CD"/>
    <w:rsid w:val="003F3F0D"/>
    <w:rsid w:val="00410843"/>
    <w:rsid w:val="00412E47"/>
    <w:rsid w:val="004347A5"/>
    <w:rsid w:val="00442256"/>
    <w:rsid w:val="00447629"/>
    <w:rsid w:val="00451E07"/>
    <w:rsid w:val="00455936"/>
    <w:rsid w:val="0045599D"/>
    <w:rsid w:val="004605D9"/>
    <w:rsid w:val="004677DC"/>
    <w:rsid w:val="00471FE2"/>
    <w:rsid w:val="00472A19"/>
    <w:rsid w:val="00475A10"/>
    <w:rsid w:val="004767CD"/>
    <w:rsid w:val="00477484"/>
    <w:rsid w:val="0048416D"/>
    <w:rsid w:val="004A0E13"/>
    <w:rsid w:val="004A34C3"/>
    <w:rsid w:val="004A7A41"/>
    <w:rsid w:val="004B0C8E"/>
    <w:rsid w:val="004B0F88"/>
    <w:rsid w:val="004B4B27"/>
    <w:rsid w:val="004B7636"/>
    <w:rsid w:val="004C5524"/>
    <w:rsid w:val="004F4D49"/>
    <w:rsid w:val="005008C8"/>
    <w:rsid w:val="005017B0"/>
    <w:rsid w:val="00503505"/>
    <w:rsid w:val="005040DD"/>
    <w:rsid w:val="0051150B"/>
    <w:rsid w:val="00512B60"/>
    <w:rsid w:val="005143D3"/>
    <w:rsid w:val="00514790"/>
    <w:rsid w:val="00514894"/>
    <w:rsid w:val="00514CFD"/>
    <w:rsid w:val="00524056"/>
    <w:rsid w:val="00530053"/>
    <w:rsid w:val="00531E80"/>
    <w:rsid w:val="005343A0"/>
    <w:rsid w:val="005343B2"/>
    <w:rsid w:val="00535114"/>
    <w:rsid w:val="00541DD4"/>
    <w:rsid w:val="00544617"/>
    <w:rsid w:val="005524E9"/>
    <w:rsid w:val="00554344"/>
    <w:rsid w:val="00555E69"/>
    <w:rsid w:val="0056079D"/>
    <w:rsid w:val="00561F8C"/>
    <w:rsid w:val="0057389A"/>
    <w:rsid w:val="00576138"/>
    <w:rsid w:val="005764B1"/>
    <w:rsid w:val="00584E3E"/>
    <w:rsid w:val="00592879"/>
    <w:rsid w:val="005972E7"/>
    <w:rsid w:val="005A188B"/>
    <w:rsid w:val="005A4E60"/>
    <w:rsid w:val="005B38F3"/>
    <w:rsid w:val="005B5089"/>
    <w:rsid w:val="005C5E73"/>
    <w:rsid w:val="005D1D9F"/>
    <w:rsid w:val="005D4ECA"/>
    <w:rsid w:val="005E38E8"/>
    <w:rsid w:val="005E7941"/>
    <w:rsid w:val="005F0877"/>
    <w:rsid w:val="005F0B98"/>
    <w:rsid w:val="006007E9"/>
    <w:rsid w:val="006030ED"/>
    <w:rsid w:val="00606C43"/>
    <w:rsid w:val="00620630"/>
    <w:rsid w:val="006252D8"/>
    <w:rsid w:val="0062534D"/>
    <w:rsid w:val="006267F9"/>
    <w:rsid w:val="00627BC1"/>
    <w:rsid w:val="006324C6"/>
    <w:rsid w:val="00636E3B"/>
    <w:rsid w:val="00642FB9"/>
    <w:rsid w:val="00645BED"/>
    <w:rsid w:val="0064643E"/>
    <w:rsid w:val="00661775"/>
    <w:rsid w:val="006638C9"/>
    <w:rsid w:val="006652DC"/>
    <w:rsid w:val="006673D6"/>
    <w:rsid w:val="00671CDE"/>
    <w:rsid w:val="00674C8A"/>
    <w:rsid w:val="00695571"/>
    <w:rsid w:val="00695763"/>
    <w:rsid w:val="006A3648"/>
    <w:rsid w:val="006A4E6C"/>
    <w:rsid w:val="006A534C"/>
    <w:rsid w:val="006A5DFD"/>
    <w:rsid w:val="006D422E"/>
    <w:rsid w:val="006D46A3"/>
    <w:rsid w:val="006E4EA7"/>
    <w:rsid w:val="006E62EB"/>
    <w:rsid w:val="006E7B7F"/>
    <w:rsid w:val="006F512D"/>
    <w:rsid w:val="006F586C"/>
    <w:rsid w:val="00701738"/>
    <w:rsid w:val="00702405"/>
    <w:rsid w:val="00706D32"/>
    <w:rsid w:val="0071279D"/>
    <w:rsid w:val="007157E7"/>
    <w:rsid w:val="00717B43"/>
    <w:rsid w:val="00741EC2"/>
    <w:rsid w:val="00742650"/>
    <w:rsid w:val="007445A3"/>
    <w:rsid w:val="00747AA0"/>
    <w:rsid w:val="007522DD"/>
    <w:rsid w:val="007630D2"/>
    <w:rsid w:val="007661F7"/>
    <w:rsid w:val="0076691E"/>
    <w:rsid w:val="00770291"/>
    <w:rsid w:val="00773671"/>
    <w:rsid w:val="00773EC7"/>
    <w:rsid w:val="00775FCB"/>
    <w:rsid w:val="007A0770"/>
    <w:rsid w:val="007A3137"/>
    <w:rsid w:val="007A44EC"/>
    <w:rsid w:val="007A5A0A"/>
    <w:rsid w:val="007A670B"/>
    <w:rsid w:val="007B2E9D"/>
    <w:rsid w:val="007B79AA"/>
    <w:rsid w:val="007C2693"/>
    <w:rsid w:val="007C2891"/>
    <w:rsid w:val="007C5DA6"/>
    <w:rsid w:val="007C648D"/>
    <w:rsid w:val="007C6517"/>
    <w:rsid w:val="007D189A"/>
    <w:rsid w:val="007D18D6"/>
    <w:rsid w:val="007E7DEB"/>
    <w:rsid w:val="007F6F16"/>
    <w:rsid w:val="00801271"/>
    <w:rsid w:val="00801482"/>
    <w:rsid w:val="008047D0"/>
    <w:rsid w:val="0081256F"/>
    <w:rsid w:val="0081417D"/>
    <w:rsid w:val="00815163"/>
    <w:rsid w:val="00815197"/>
    <w:rsid w:val="00816AE0"/>
    <w:rsid w:val="008233FB"/>
    <w:rsid w:val="008239DB"/>
    <w:rsid w:val="00847368"/>
    <w:rsid w:val="00851CEE"/>
    <w:rsid w:val="00853022"/>
    <w:rsid w:val="00856459"/>
    <w:rsid w:val="00860B07"/>
    <w:rsid w:val="00873C68"/>
    <w:rsid w:val="008821B6"/>
    <w:rsid w:val="00887461"/>
    <w:rsid w:val="008913CD"/>
    <w:rsid w:val="00895567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72A"/>
    <w:rsid w:val="008C6310"/>
    <w:rsid w:val="008D417C"/>
    <w:rsid w:val="008D6356"/>
    <w:rsid w:val="008D77BC"/>
    <w:rsid w:val="008E4AA4"/>
    <w:rsid w:val="008F4105"/>
    <w:rsid w:val="008F6FA6"/>
    <w:rsid w:val="00907058"/>
    <w:rsid w:val="0090747E"/>
    <w:rsid w:val="009078D1"/>
    <w:rsid w:val="00912AA6"/>
    <w:rsid w:val="0092285C"/>
    <w:rsid w:val="00922A0E"/>
    <w:rsid w:val="009236FA"/>
    <w:rsid w:val="00930B24"/>
    <w:rsid w:val="00931494"/>
    <w:rsid w:val="00940731"/>
    <w:rsid w:val="00941637"/>
    <w:rsid w:val="00944557"/>
    <w:rsid w:val="00946800"/>
    <w:rsid w:val="00950955"/>
    <w:rsid w:val="0095138C"/>
    <w:rsid w:val="00955863"/>
    <w:rsid w:val="00957C73"/>
    <w:rsid w:val="00962845"/>
    <w:rsid w:val="00962BF3"/>
    <w:rsid w:val="0096798D"/>
    <w:rsid w:val="00970E98"/>
    <w:rsid w:val="009730DA"/>
    <w:rsid w:val="0097494B"/>
    <w:rsid w:val="0097511E"/>
    <w:rsid w:val="0098081B"/>
    <w:rsid w:val="0098133E"/>
    <w:rsid w:val="009863FC"/>
    <w:rsid w:val="0098708B"/>
    <w:rsid w:val="00990EAC"/>
    <w:rsid w:val="00991D11"/>
    <w:rsid w:val="0099717C"/>
    <w:rsid w:val="00997825"/>
    <w:rsid w:val="009A1CB3"/>
    <w:rsid w:val="009A78AA"/>
    <w:rsid w:val="009C15AC"/>
    <w:rsid w:val="009C1E84"/>
    <w:rsid w:val="009C2712"/>
    <w:rsid w:val="009C36DE"/>
    <w:rsid w:val="009C5201"/>
    <w:rsid w:val="009C62A8"/>
    <w:rsid w:val="009C66AE"/>
    <w:rsid w:val="009C6785"/>
    <w:rsid w:val="009C727E"/>
    <w:rsid w:val="009D483E"/>
    <w:rsid w:val="009D5528"/>
    <w:rsid w:val="009D6117"/>
    <w:rsid w:val="009D69EC"/>
    <w:rsid w:val="009F1C8A"/>
    <w:rsid w:val="009F59D7"/>
    <w:rsid w:val="00A0279B"/>
    <w:rsid w:val="00A06116"/>
    <w:rsid w:val="00A22E7D"/>
    <w:rsid w:val="00A26122"/>
    <w:rsid w:val="00A3550C"/>
    <w:rsid w:val="00A43971"/>
    <w:rsid w:val="00A43D43"/>
    <w:rsid w:val="00A50EA5"/>
    <w:rsid w:val="00A51A5D"/>
    <w:rsid w:val="00A52CF3"/>
    <w:rsid w:val="00A54F03"/>
    <w:rsid w:val="00A631A3"/>
    <w:rsid w:val="00A63893"/>
    <w:rsid w:val="00A64A7D"/>
    <w:rsid w:val="00A6518F"/>
    <w:rsid w:val="00A66360"/>
    <w:rsid w:val="00A67E0B"/>
    <w:rsid w:val="00A70C76"/>
    <w:rsid w:val="00A7464D"/>
    <w:rsid w:val="00A80780"/>
    <w:rsid w:val="00A82498"/>
    <w:rsid w:val="00A93B7E"/>
    <w:rsid w:val="00AA487E"/>
    <w:rsid w:val="00AA50F6"/>
    <w:rsid w:val="00AB047F"/>
    <w:rsid w:val="00AB276B"/>
    <w:rsid w:val="00AB465D"/>
    <w:rsid w:val="00AB7875"/>
    <w:rsid w:val="00AC354C"/>
    <w:rsid w:val="00AC4F31"/>
    <w:rsid w:val="00AC53A7"/>
    <w:rsid w:val="00AD0740"/>
    <w:rsid w:val="00AD1E5B"/>
    <w:rsid w:val="00AD74DC"/>
    <w:rsid w:val="00AE2AB1"/>
    <w:rsid w:val="00AE4CE5"/>
    <w:rsid w:val="00AF478D"/>
    <w:rsid w:val="00AF7668"/>
    <w:rsid w:val="00B06B73"/>
    <w:rsid w:val="00B125F0"/>
    <w:rsid w:val="00B27F07"/>
    <w:rsid w:val="00B3164A"/>
    <w:rsid w:val="00B36C5A"/>
    <w:rsid w:val="00B37E6B"/>
    <w:rsid w:val="00B426FB"/>
    <w:rsid w:val="00B62D3F"/>
    <w:rsid w:val="00B63A5B"/>
    <w:rsid w:val="00B6451B"/>
    <w:rsid w:val="00B6574F"/>
    <w:rsid w:val="00B6663A"/>
    <w:rsid w:val="00B7174E"/>
    <w:rsid w:val="00B775B6"/>
    <w:rsid w:val="00B84157"/>
    <w:rsid w:val="00BA01BF"/>
    <w:rsid w:val="00BB0350"/>
    <w:rsid w:val="00BB41FD"/>
    <w:rsid w:val="00BB7AEE"/>
    <w:rsid w:val="00BC17B4"/>
    <w:rsid w:val="00BC283C"/>
    <w:rsid w:val="00BD2B75"/>
    <w:rsid w:val="00BD442E"/>
    <w:rsid w:val="00BD738C"/>
    <w:rsid w:val="00BE39B8"/>
    <w:rsid w:val="00BE4A8E"/>
    <w:rsid w:val="00BE71FF"/>
    <w:rsid w:val="00BF0033"/>
    <w:rsid w:val="00BF44A4"/>
    <w:rsid w:val="00BF7BFF"/>
    <w:rsid w:val="00C035AA"/>
    <w:rsid w:val="00C105A1"/>
    <w:rsid w:val="00C10B2D"/>
    <w:rsid w:val="00C11E33"/>
    <w:rsid w:val="00C122F9"/>
    <w:rsid w:val="00C1681F"/>
    <w:rsid w:val="00C17699"/>
    <w:rsid w:val="00C2408C"/>
    <w:rsid w:val="00C435ED"/>
    <w:rsid w:val="00C44F52"/>
    <w:rsid w:val="00C52A0D"/>
    <w:rsid w:val="00C54F79"/>
    <w:rsid w:val="00C61DF4"/>
    <w:rsid w:val="00C86701"/>
    <w:rsid w:val="00C86A8D"/>
    <w:rsid w:val="00C8774D"/>
    <w:rsid w:val="00C92C19"/>
    <w:rsid w:val="00C9376A"/>
    <w:rsid w:val="00C93C3A"/>
    <w:rsid w:val="00C96227"/>
    <w:rsid w:val="00C97585"/>
    <w:rsid w:val="00CA462A"/>
    <w:rsid w:val="00CA46E3"/>
    <w:rsid w:val="00CB1422"/>
    <w:rsid w:val="00CB211A"/>
    <w:rsid w:val="00CC3B6C"/>
    <w:rsid w:val="00CD1405"/>
    <w:rsid w:val="00CE3A3D"/>
    <w:rsid w:val="00CE7A30"/>
    <w:rsid w:val="00CE7A85"/>
    <w:rsid w:val="00CF3B09"/>
    <w:rsid w:val="00CF4EF6"/>
    <w:rsid w:val="00D00144"/>
    <w:rsid w:val="00D0476C"/>
    <w:rsid w:val="00D053A9"/>
    <w:rsid w:val="00D065A6"/>
    <w:rsid w:val="00D1204C"/>
    <w:rsid w:val="00D1695C"/>
    <w:rsid w:val="00D24A5D"/>
    <w:rsid w:val="00D25CD9"/>
    <w:rsid w:val="00D26A08"/>
    <w:rsid w:val="00D270A5"/>
    <w:rsid w:val="00D2756B"/>
    <w:rsid w:val="00D3115C"/>
    <w:rsid w:val="00D31A36"/>
    <w:rsid w:val="00D37FCB"/>
    <w:rsid w:val="00D4023D"/>
    <w:rsid w:val="00D4069A"/>
    <w:rsid w:val="00D54ECC"/>
    <w:rsid w:val="00D664C5"/>
    <w:rsid w:val="00D7189D"/>
    <w:rsid w:val="00D71E53"/>
    <w:rsid w:val="00D730CA"/>
    <w:rsid w:val="00D801DF"/>
    <w:rsid w:val="00D81407"/>
    <w:rsid w:val="00D86307"/>
    <w:rsid w:val="00D94F64"/>
    <w:rsid w:val="00D978E4"/>
    <w:rsid w:val="00DA33AC"/>
    <w:rsid w:val="00DA64D0"/>
    <w:rsid w:val="00DA6582"/>
    <w:rsid w:val="00DB0DFE"/>
    <w:rsid w:val="00DB67CB"/>
    <w:rsid w:val="00DC22C2"/>
    <w:rsid w:val="00DC575A"/>
    <w:rsid w:val="00DC5FE1"/>
    <w:rsid w:val="00DD2B98"/>
    <w:rsid w:val="00DD4754"/>
    <w:rsid w:val="00DD55E5"/>
    <w:rsid w:val="00DE03C1"/>
    <w:rsid w:val="00DE18B5"/>
    <w:rsid w:val="00DF09F4"/>
    <w:rsid w:val="00DF26E7"/>
    <w:rsid w:val="00E02E0B"/>
    <w:rsid w:val="00E0593E"/>
    <w:rsid w:val="00E208B0"/>
    <w:rsid w:val="00E26720"/>
    <w:rsid w:val="00E36DF7"/>
    <w:rsid w:val="00E41AEE"/>
    <w:rsid w:val="00E4794F"/>
    <w:rsid w:val="00E508A7"/>
    <w:rsid w:val="00E50F28"/>
    <w:rsid w:val="00E60A44"/>
    <w:rsid w:val="00E61B22"/>
    <w:rsid w:val="00E666EA"/>
    <w:rsid w:val="00E74087"/>
    <w:rsid w:val="00E85CEA"/>
    <w:rsid w:val="00E8690C"/>
    <w:rsid w:val="00E97C53"/>
    <w:rsid w:val="00EA6493"/>
    <w:rsid w:val="00EA70F3"/>
    <w:rsid w:val="00EA7476"/>
    <w:rsid w:val="00EB0651"/>
    <w:rsid w:val="00EB1F89"/>
    <w:rsid w:val="00EB1FC2"/>
    <w:rsid w:val="00EB6A0B"/>
    <w:rsid w:val="00EC14DF"/>
    <w:rsid w:val="00EC1BB9"/>
    <w:rsid w:val="00ED3B32"/>
    <w:rsid w:val="00ED4484"/>
    <w:rsid w:val="00ED6B45"/>
    <w:rsid w:val="00ED7346"/>
    <w:rsid w:val="00ED77F3"/>
    <w:rsid w:val="00EE45D4"/>
    <w:rsid w:val="00EF1410"/>
    <w:rsid w:val="00F05BB5"/>
    <w:rsid w:val="00F113BF"/>
    <w:rsid w:val="00F20633"/>
    <w:rsid w:val="00F20ED0"/>
    <w:rsid w:val="00F2337D"/>
    <w:rsid w:val="00F251D0"/>
    <w:rsid w:val="00F25908"/>
    <w:rsid w:val="00F26E37"/>
    <w:rsid w:val="00F32A7C"/>
    <w:rsid w:val="00F34EC4"/>
    <w:rsid w:val="00F374E5"/>
    <w:rsid w:val="00F4271F"/>
    <w:rsid w:val="00F5534E"/>
    <w:rsid w:val="00F6042B"/>
    <w:rsid w:val="00F62A47"/>
    <w:rsid w:val="00F62DCD"/>
    <w:rsid w:val="00F7451A"/>
    <w:rsid w:val="00F745DD"/>
    <w:rsid w:val="00F76B03"/>
    <w:rsid w:val="00F76EBD"/>
    <w:rsid w:val="00F8478E"/>
    <w:rsid w:val="00F84AC0"/>
    <w:rsid w:val="00F84B99"/>
    <w:rsid w:val="00F85769"/>
    <w:rsid w:val="00F8700A"/>
    <w:rsid w:val="00F91124"/>
    <w:rsid w:val="00FA3223"/>
    <w:rsid w:val="00FA6956"/>
    <w:rsid w:val="00FB0572"/>
    <w:rsid w:val="00FB05EA"/>
    <w:rsid w:val="00FC6AE0"/>
    <w:rsid w:val="00FD0C4A"/>
    <w:rsid w:val="00FD2680"/>
    <w:rsid w:val="00FD531C"/>
    <w:rsid w:val="00FD73B1"/>
    <w:rsid w:val="00FE02C5"/>
    <w:rsid w:val="00FE77D9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rmal (Web)"/>
    <w:basedOn w:val="a1"/>
    <w:uiPriority w:val="99"/>
    <w:semiHidden/>
    <w:unhideWhenUsed/>
    <w:rsid w:val="00962845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d">
    <w:name w:val="Strong"/>
    <w:basedOn w:val="a2"/>
    <w:uiPriority w:val="22"/>
    <w:qFormat/>
    <w:rsid w:val="00D053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8E238A-7598-41DC-BFE7-4E68495022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475</TotalTime>
  <Pages>1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Максим Шильников</cp:lastModifiedBy>
  <cp:revision>24</cp:revision>
  <cp:lastPrinted>2019-07-22T11:48:00Z</cp:lastPrinted>
  <dcterms:created xsi:type="dcterms:W3CDTF">2024-01-28T18:07:00Z</dcterms:created>
  <dcterms:modified xsi:type="dcterms:W3CDTF">2026-05-27T10:06:00Z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